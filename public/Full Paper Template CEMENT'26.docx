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DB22" w14:textId="77777777" w:rsidR="003533CE" w:rsidRPr="00830BE2" w:rsidRDefault="003C4919" w:rsidP="00830BE2">
      <w:pPr>
        <w:ind w:left="0" w:firstLine="0"/>
        <w:jc w:val="center"/>
        <w:rPr>
          <w:b/>
          <w:bCs/>
          <w:sz w:val="28"/>
          <w:szCs w:val="24"/>
        </w:rPr>
      </w:pPr>
      <w:r w:rsidRPr="00830BE2">
        <w:rPr>
          <w:b/>
          <w:bCs/>
          <w:sz w:val="28"/>
          <w:szCs w:val="24"/>
        </w:rPr>
        <w:t xml:space="preserve">Manuscript Title – </w:t>
      </w:r>
      <w:r w:rsidR="003533CE" w:rsidRPr="00830BE2">
        <w:rPr>
          <w:b/>
          <w:bCs/>
          <w:sz w:val="28"/>
          <w:szCs w:val="24"/>
        </w:rPr>
        <w:t>Integration of Autonomous Vehicles</w:t>
      </w:r>
    </w:p>
    <w:p w14:paraId="106B91E7" w14:textId="1B1250C3" w:rsidR="00C8050D" w:rsidRPr="00830BE2" w:rsidRDefault="0094304A" w:rsidP="00830BE2">
      <w:pPr>
        <w:ind w:left="0" w:firstLine="0"/>
        <w:jc w:val="center"/>
      </w:pPr>
      <w:bookmarkStart w:id="0" w:name="_Hlk165895150"/>
      <w:r w:rsidRPr="00830BE2">
        <w:t>Author 1</w:t>
      </w:r>
      <w:r w:rsidRPr="00830BE2">
        <w:rPr>
          <w:vertAlign w:val="superscript"/>
        </w:rPr>
        <w:t>a</w:t>
      </w:r>
      <w:r w:rsidR="00C8050D" w:rsidRPr="00830BE2">
        <w:t xml:space="preserve">; </w:t>
      </w:r>
      <w:r w:rsidRPr="00830BE2">
        <w:t xml:space="preserve">Author </w:t>
      </w:r>
      <w:r w:rsidRPr="00830BE2">
        <w:t>2</w:t>
      </w:r>
      <w:r w:rsidR="0080512E" w:rsidRPr="00830BE2">
        <w:t>,</w:t>
      </w:r>
      <w:r w:rsidR="00C8050D" w:rsidRPr="00830BE2">
        <w:t xml:space="preserve"> </w:t>
      </w:r>
      <w:proofErr w:type="spellStart"/>
      <w:r w:rsidR="00C8050D" w:rsidRPr="00830BE2">
        <w:t>Ph.</w:t>
      </w:r>
      <w:proofErr w:type="gramStart"/>
      <w:r w:rsidR="00C8050D" w:rsidRPr="00830BE2">
        <w:t>D.</w:t>
      </w:r>
      <w:r w:rsidRPr="00830BE2">
        <w:rPr>
          <w:vertAlign w:val="superscript"/>
        </w:rPr>
        <w:t>b</w:t>
      </w:r>
      <w:proofErr w:type="spellEnd"/>
      <w:proofErr w:type="gramEnd"/>
      <w:r w:rsidR="00C8050D" w:rsidRPr="00830BE2">
        <w:t xml:space="preserve">; and </w:t>
      </w:r>
      <w:r w:rsidRPr="00830BE2">
        <w:t>Author 3</w:t>
      </w:r>
      <w:r w:rsidR="00C8050D" w:rsidRPr="00830BE2">
        <w:t xml:space="preserve">, </w:t>
      </w:r>
      <w:proofErr w:type="spellStart"/>
      <w:r w:rsidR="00C8050D" w:rsidRPr="00830BE2">
        <w:t>Ph.D.</w:t>
      </w:r>
      <w:r w:rsidRPr="00830BE2">
        <w:rPr>
          <w:vertAlign w:val="superscript"/>
        </w:rPr>
        <w:t>c</w:t>
      </w:r>
      <w:proofErr w:type="spellEnd"/>
    </w:p>
    <w:p w14:paraId="2417EE17" w14:textId="77777777" w:rsidR="00830BE2" w:rsidRDefault="00830BE2" w:rsidP="00830BE2">
      <w:pPr>
        <w:ind w:left="0" w:firstLine="0"/>
        <w:rPr>
          <w:vertAlign w:val="superscript"/>
        </w:rPr>
      </w:pPr>
      <w:bookmarkStart w:id="1" w:name="_Hlk165895181"/>
      <w:bookmarkEnd w:id="0"/>
    </w:p>
    <w:p w14:paraId="09C909A3" w14:textId="2CA72A8B" w:rsidR="00C8050D" w:rsidRPr="00830BE2" w:rsidRDefault="0094304A" w:rsidP="00830BE2">
      <w:pPr>
        <w:ind w:left="0" w:firstLine="0"/>
      </w:pPr>
      <w:proofErr w:type="spellStart"/>
      <w:r w:rsidRPr="00830BE2">
        <w:rPr>
          <w:vertAlign w:val="superscript"/>
        </w:rPr>
        <w:t>a</w:t>
      </w:r>
      <w:r w:rsidRPr="00830BE2">
        <w:t>Affiliation</w:t>
      </w:r>
      <w:proofErr w:type="spellEnd"/>
      <w:r w:rsidRPr="00830BE2">
        <w:t xml:space="preserve"> of Author 1</w:t>
      </w:r>
      <w:r w:rsidR="00A17178" w:rsidRPr="00830BE2">
        <w:t>, City, Country</w:t>
      </w:r>
      <w:r w:rsidR="003C5C80" w:rsidRPr="00830BE2">
        <w:t xml:space="preserve">. </w:t>
      </w:r>
      <w:r w:rsidR="00C8050D" w:rsidRPr="00830BE2">
        <w:t xml:space="preserve">Email: </w:t>
      </w:r>
      <w:hyperlink r:id="rId10" w:history="1">
        <w:r w:rsidR="00A17178" w:rsidRPr="00830BE2">
          <w:rPr>
            <w:rStyle w:val="Hyperlink"/>
          </w:rPr>
          <w:t>abc@abcmail.com</w:t>
        </w:r>
      </w:hyperlink>
      <w:r w:rsidR="00A17178" w:rsidRPr="00830BE2">
        <w:t xml:space="preserve"> </w:t>
      </w:r>
    </w:p>
    <w:bookmarkEnd w:id="1"/>
    <w:p w14:paraId="008366F8" w14:textId="12B5ACE3" w:rsidR="00C8050D" w:rsidRPr="00830BE2" w:rsidRDefault="0094304A" w:rsidP="00830BE2">
      <w:pPr>
        <w:ind w:left="0" w:firstLine="0"/>
      </w:pPr>
      <w:proofErr w:type="spellStart"/>
      <w:r w:rsidRPr="00830BE2">
        <w:rPr>
          <w:vertAlign w:val="superscript"/>
        </w:rPr>
        <w:t>b</w:t>
      </w:r>
      <w:r w:rsidRPr="00830BE2">
        <w:t>Affiliation</w:t>
      </w:r>
      <w:proofErr w:type="spellEnd"/>
      <w:r w:rsidRPr="00830BE2">
        <w:t xml:space="preserve"> of Author</w:t>
      </w:r>
      <w:r w:rsidRPr="00830BE2">
        <w:t xml:space="preserve"> 2, </w:t>
      </w:r>
      <w:r w:rsidR="00A17178" w:rsidRPr="00830BE2">
        <w:t>City, Country</w:t>
      </w:r>
      <w:r w:rsidR="00A17178" w:rsidRPr="00830BE2">
        <w:t xml:space="preserve">, </w:t>
      </w:r>
      <w:r w:rsidR="00A17178" w:rsidRPr="00830BE2">
        <w:t>Email</w:t>
      </w:r>
      <w:r w:rsidR="00C8050D" w:rsidRPr="00830BE2">
        <w:t xml:space="preserve">: </w:t>
      </w:r>
      <w:hyperlink r:id="rId11" w:history="1">
        <w:r w:rsidR="00A17178" w:rsidRPr="00830BE2">
          <w:rPr>
            <w:rStyle w:val="Hyperlink"/>
          </w:rPr>
          <w:t>abc@abcmail.com</w:t>
        </w:r>
      </w:hyperlink>
      <w:r w:rsidR="00A17178" w:rsidRPr="00830BE2">
        <w:t xml:space="preserve"> </w:t>
      </w:r>
    </w:p>
    <w:p w14:paraId="2DD53B8D" w14:textId="7C8F0F9A" w:rsidR="00A17178" w:rsidRPr="00830BE2" w:rsidRDefault="0094304A" w:rsidP="00830BE2">
      <w:pPr>
        <w:ind w:left="0" w:firstLine="0"/>
      </w:pPr>
      <w:proofErr w:type="spellStart"/>
      <w:r w:rsidRPr="00830BE2">
        <w:rPr>
          <w:vertAlign w:val="superscript"/>
        </w:rPr>
        <w:t>c</w:t>
      </w:r>
      <w:r w:rsidR="00A17178" w:rsidRPr="00830BE2">
        <w:t>Affiliation</w:t>
      </w:r>
      <w:proofErr w:type="spellEnd"/>
      <w:r w:rsidR="00A17178" w:rsidRPr="00830BE2">
        <w:t xml:space="preserve"> of Author </w:t>
      </w:r>
      <w:r w:rsidR="00A17178" w:rsidRPr="00830BE2">
        <w:t>3</w:t>
      </w:r>
      <w:r w:rsidR="00A17178" w:rsidRPr="00830BE2">
        <w:t>, City, Country</w:t>
      </w:r>
      <w:r w:rsidR="00A17178" w:rsidRPr="00830BE2">
        <w:t xml:space="preserve">, </w:t>
      </w:r>
      <w:r w:rsidR="00A17178" w:rsidRPr="00830BE2">
        <w:t xml:space="preserve">Email </w:t>
      </w:r>
      <w:hyperlink r:id="rId12" w:history="1">
        <w:r w:rsidR="00A17178" w:rsidRPr="00830BE2">
          <w:rPr>
            <w:rStyle w:val="Hyperlink"/>
          </w:rPr>
          <w:t>abc@abcmail.com</w:t>
        </w:r>
      </w:hyperlink>
    </w:p>
    <w:p w14:paraId="6B6F26DD" w14:textId="77777777" w:rsidR="00A17178" w:rsidRPr="00830BE2" w:rsidRDefault="00A17178" w:rsidP="00830BE2">
      <w:pPr>
        <w:ind w:left="0" w:firstLine="0"/>
      </w:pPr>
    </w:p>
    <w:p w14:paraId="3EB6504F" w14:textId="17567910" w:rsidR="00A17178" w:rsidRPr="00830BE2" w:rsidRDefault="00A17178" w:rsidP="00830BE2">
      <w:pPr>
        <w:ind w:left="0" w:firstLine="0"/>
      </w:pPr>
      <w:r w:rsidRPr="00830BE2">
        <w:t>Corresponding Author: Name of corresponding author, Email ID of corresponding author</w:t>
      </w:r>
    </w:p>
    <w:p w14:paraId="1B55EBFA" w14:textId="77777777" w:rsidR="00A17178" w:rsidRPr="00830BE2" w:rsidRDefault="00A17178" w:rsidP="00830BE2">
      <w:pPr>
        <w:ind w:left="0" w:firstLine="0"/>
      </w:pPr>
    </w:p>
    <w:p w14:paraId="29792F29" w14:textId="77777777" w:rsidR="00A17178" w:rsidRPr="00830BE2" w:rsidRDefault="00A17178" w:rsidP="00830BE2">
      <w:pPr>
        <w:ind w:left="0" w:firstLine="0"/>
      </w:pPr>
    </w:p>
    <w:p w14:paraId="65CF19FD" w14:textId="51335A51" w:rsidR="001E653A" w:rsidRPr="00830BE2" w:rsidRDefault="001E653A" w:rsidP="00830BE2">
      <w:pPr>
        <w:ind w:left="0" w:firstLine="0"/>
        <w:rPr>
          <w:b/>
          <w:bCs/>
        </w:rPr>
      </w:pPr>
      <w:r w:rsidRPr="00830BE2">
        <w:rPr>
          <w:b/>
          <w:bCs/>
        </w:rPr>
        <w:t>ABSTRACT</w:t>
      </w:r>
    </w:p>
    <w:p w14:paraId="6AF955AD" w14:textId="77777777" w:rsidR="00830BE2" w:rsidRDefault="00830BE2" w:rsidP="00830BE2">
      <w:pPr>
        <w:ind w:left="0" w:firstLine="0"/>
        <w:rPr>
          <w:lang w:val="en-US"/>
        </w:rPr>
      </w:pPr>
    </w:p>
    <w:p w14:paraId="4C57F56B" w14:textId="4515A8CB" w:rsidR="002A3219" w:rsidRPr="00830BE2" w:rsidRDefault="00A17178" w:rsidP="00830BE2">
      <w:pPr>
        <w:ind w:left="0" w:firstLine="0"/>
      </w:pPr>
      <w:r w:rsidRPr="00830BE2">
        <w:rPr>
          <w:lang w:val="en-US"/>
        </w:rPr>
        <w:t>The abstract should briefly summarize the purpose, methodology, key findings, and conclusions of the study. (200 - 250 words</w:t>
      </w:r>
      <w:r w:rsidR="002A3219" w:rsidRPr="00830BE2">
        <w:t>)</w:t>
      </w:r>
    </w:p>
    <w:p w14:paraId="3878E1FD" w14:textId="77777777" w:rsidR="00830BE2" w:rsidRDefault="00830BE2" w:rsidP="00830BE2">
      <w:pPr>
        <w:ind w:left="0" w:firstLine="0"/>
      </w:pPr>
    </w:p>
    <w:p w14:paraId="5B57EA40" w14:textId="7A58B732" w:rsidR="002A3219" w:rsidRPr="00830BE2" w:rsidRDefault="002A3219" w:rsidP="00830BE2">
      <w:pPr>
        <w:ind w:left="0" w:firstLine="0"/>
      </w:pPr>
      <w:r w:rsidRPr="00830BE2">
        <w:rPr>
          <w:b/>
          <w:bCs/>
        </w:rPr>
        <w:t>Keywords:</w:t>
      </w:r>
      <w:r w:rsidRPr="00830BE2">
        <w:t xml:space="preserve"> </w:t>
      </w:r>
      <w:r w:rsidRPr="00830BE2">
        <w:rPr>
          <w:lang w:val="en-US"/>
        </w:rPr>
        <w:t>Provide 4 to 5 relevant keywords that reflect the main topics of the article.</w:t>
      </w:r>
    </w:p>
    <w:p w14:paraId="2089BD5B" w14:textId="77777777" w:rsidR="002A3219" w:rsidRPr="00830BE2" w:rsidRDefault="002A3219" w:rsidP="00830BE2">
      <w:pPr>
        <w:ind w:left="0" w:firstLine="0"/>
      </w:pPr>
    </w:p>
    <w:p w14:paraId="20F34518" w14:textId="77777777" w:rsidR="002A3219" w:rsidRPr="00830BE2" w:rsidRDefault="002A3219" w:rsidP="00830BE2">
      <w:pPr>
        <w:ind w:left="0" w:firstLine="0"/>
      </w:pPr>
    </w:p>
    <w:p w14:paraId="187E1E7A" w14:textId="77777777" w:rsidR="002A3219" w:rsidRPr="00830BE2" w:rsidRDefault="002A3219" w:rsidP="00830BE2">
      <w:pPr>
        <w:ind w:left="0" w:firstLine="0"/>
      </w:pPr>
      <w:r w:rsidRPr="00830BE2">
        <w:t xml:space="preserve">The article should:  </w:t>
      </w:r>
    </w:p>
    <w:p w14:paraId="3963FECB" w14:textId="77777777" w:rsidR="002A3219" w:rsidRPr="00830BE2" w:rsidRDefault="002A3219" w:rsidP="00E97250">
      <w:pPr>
        <w:pStyle w:val="ListParagraph"/>
        <w:numPr>
          <w:ilvl w:val="0"/>
          <w:numId w:val="8"/>
        </w:numPr>
        <w:jc w:val="both"/>
      </w:pPr>
      <w:r w:rsidRPr="00830BE2">
        <w:t xml:space="preserve">Provide a clear, concise, and informative summary of the research, maintaining an objective and professional tone.  </w:t>
      </w:r>
    </w:p>
    <w:p w14:paraId="4C328EBB" w14:textId="77777777" w:rsidR="002A3219" w:rsidRPr="00830BE2" w:rsidRDefault="002A3219" w:rsidP="00E97250">
      <w:pPr>
        <w:pStyle w:val="ListParagraph"/>
        <w:numPr>
          <w:ilvl w:val="0"/>
          <w:numId w:val="8"/>
        </w:numPr>
        <w:jc w:val="both"/>
      </w:pPr>
      <w:r w:rsidRPr="00830BE2">
        <w:t xml:space="preserve">Ensure grammatical accuracy, clarity, and a uniform writing style throughout the document.  </w:t>
      </w:r>
    </w:p>
    <w:p w14:paraId="4A9A85BB" w14:textId="77777777" w:rsidR="002A3219" w:rsidRPr="00830BE2" w:rsidRDefault="002A3219" w:rsidP="00E97250">
      <w:pPr>
        <w:pStyle w:val="ListParagraph"/>
        <w:numPr>
          <w:ilvl w:val="0"/>
          <w:numId w:val="8"/>
        </w:numPr>
        <w:jc w:val="both"/>
      </w:pPr>
      <w:r w:rsidRPr="00830BE2">
        <w:t xml:space="preserve">Clearly state the background, rationale, and significance of the study, providing justification for the research.  </w:t>
      </w:r>
    </w:p>
    <w:p w14:paraId="2509430F" w14:textId="77777777" w:rsidR="002A3219" w:rsidRPr="00830BE2" w:rsidRDefault="002A3219" w:rsidP="00E97250">
      <w:pPr>
        <w:pStyle w:val="ListParagraph"/>
        <w:numPr>
          <w:ilvl w:val="0"/>
          <w:numId w:val="8"/>
        </w:numPr>
        <w:jc w:val="both"/>
      </w:pPr>
      <w:r w:rsidRPr="00830BE2">
        <w:t xml:space="preserve">Describe the methodology in sufficient detail, highlighting any novel or non-traditional approaches.  </w:t>
      </w:r>
    </w:p>
    <w:p w14:paraId="6F5E4E0B" w14:textId="77777777" w:rsidR="002A3219" w:rsidRPr="00830BE2" w:rsidRDefault="002A3219" w:rsidP="00E97250">
      <w:pPr>
        <w:pStyle w:val="ListParagraph"/>
        <w:numPr>
          <w:ilvl w:val="0"/>
          <w:numId w:val="8"/>
        </w:numPr>
        <w:jc w:val="both"/>
      </w:pPr>
      <w:r w:rsidRPr="00830BE2">
        <w:t xml:space="preserve">Present key results succinctly, emphasizing significant findings and their implications.  </w:t>
      </w:r>
    </w:p>
    <w:p w14:paraId="0FE4F3A9" w14:textId="77777777" w:rsidR="002A3219" w:rsidRPr="00830BE2" w:rsidRDefault="002A3219" w:rsidP="00E97250">
      <w:pPr>
        <w:pStyle w:val="ListParagraph"/>
        <w:numPr>
          <w:ilvl w:val="0"/>
          <w:numId w:val="8"/>
        </w:numPr>
        <w:jc w:val="both"/>
      </w:pPr>
      <w:r w:rsidRPr="00830BE2">
        <w:t xml:space="preserve">Summarize the conclusions, emphasizing the contribution of the research and potential recommendations.  </w:t>
      </w:r>
    </w:p>
    <w:p w14:paraId="5D645104" w14:textId="77777777" w:rsidR="002A3219" w:rsidRPr="00830BE2" w:rsidRDefault="002A3219" w:rsidP="00E97250">
      <w:pPr>
        <w:pStyle w:val="ListParagraph"/>
        <w:numPr>
          <w:ilvl w:val="0"/>
          <w:numId w:val="8"/>
        </w:numPr>
        <w:jc w:val="both"/>
      </w:pPr>
      <w:r w:rsidRPr="00830BE2">
        <w:t xml:space="preserve">Be structured within a word limit of approximately 4000 words for research article and 5000 words for review article. </w:t>
      </w:r>
    </w:p>
    <w:p w14:paraId="6C84F040" w14:textId="295CAA21" w:rsidR="002A3219" w:rsidRPr="00830BE2" w:rsidRDefault="002A3219" w:rsidP="00E97250">
      <w:pPr>
        <w:pStyle w:val="ListParagraph"/>
        <w:numPr>
          <w:ilvl w:val="0"/>
          <w:numId w:val="8"/>
        </w:numPr>
        <w:jc w:val="both"/>
      </w:pPr>
      <w:r w:rsidRPr="00830BE2">
        <w:t xml:space="preserve">Review articles are expected to include a comprehensive and up-to-date reference list. </w:t>
      </w:r>
    </w:p>
    <w:p w14:paraId="4301B35F" w14:textId="77777777" w:rsidR="002A3219" w:rsidRPr="00830BE2" w:rsidRDefault="002A3219" w:rsidP="00830BE2">
      <w:pPr>
        <w:ind w:left="0" w:firstLine="0"/>
      </w:pPr>
    </w:p>
    <w:p w14:paraId="334B218C" w14:textId="77777777" w:rsidR="002A3219" w:rsidRPr="00830BE2" w:rsidRDefault="002A3219" w:rsidP="00830BE2">
      <w:pPr>
        <w:ind w:left="0" w:firstLine="0"/>
      </w:pPr>
      <w:r w:rsidRPr="00830BE2">
        <w:t xml:space="preserve">Formatting Guidelines:  </w:t>
      </w:r>
    </w:p>
    <w:p w14:paraId="6452D01F" w14:textId="60A30260" w:rsidR="002A3219" w:rsidRPr="00830BE2" w:rsidRDefault="002A3219" w:rsidP="00645E25">
      <w:pPr>
        <w:pStyle w:val="ListParagraph"/>
        <w:numPr>
          <w:ilvl w:val="0"/>
          <w:numId w:val="8"/>
        </w:numPr>
        <w:jc w:val="both"/>
      </w:pPr>
      <w:r w:rsidRPr="00830BE2">
        <w:t>Font &amp; Size: Times New Roman, 12 pt</w:t>
      </w:r>
    </w:p>
    <w:p w14:paraId="5807346A" w14:textId="0337A19F" w:rsidR="002A3219" w:rsidRPr="00830BE2" w:rsidRDefault="002A3219" w:rsidP="00645E25">
      <w:pPr>
        <w:pStyle w:val="ListParagraph"/>
        <w:numPr>
          <w:ilvl w:val="0"/>
          <w:numId w:val="8"/>
        </w:numPr>
        <w:jc w:val="both"/>
      </w:pPr>
      <w:r w:rsidRPr="00830BE2">
        <w:t xml:space="preserve">Line Spacing: 1.5, justified text alignment  </w:t>
      </w:r>
    </w:p>
    <w:p w14:paraId="2772A9B7" w14:textId="7DBBE29B" w:rsidR="002A3219" w:rsidRPr="00830BE2" w:rsidRDefault="002A3219" w:rsidP="00645E25">
      <w:pPr>
        <w:pStyle w:val="ListParagraph"/>
        <w:numPr>
          <w:ilvl w:val="0"/>
          <w:numId w:val="8"/>
        </w:numPr>
        <w:jc w:val="both"/>
      </w:pPr>
      <w:r w:rsidRPr="00830BE2">
        <w:t xml:space="preserve">Margins: 1-inch on all sides  </w:t>
      </w:r>
    </w:p>
    <w:p w14:paraId="74E597D6" w14:textId="488E7545" w:rsidR="002A3219" w:rsidRPr="00830BE2" w:rsidRDefault="002A3219" w:rsidP="00645E25">
      <w:pPr>
        <w:pStyle w:val="ListParagraph"/>
        <w:numPr>
          <w:ilvl w:val="0"/>
          <w:numId w:val="8"/>
        </w:numPr>
        <w:jc w:val="both"/>
      </w:pPr>
      <w:r w:rsidRPr="00830BE2">
        <w:t xml:space="preserve">Length: Maximum 6 pages for research article / 8 pages for review article, including figures, tables, and references  </w:t>
      </w:r>
    </w:p>
    <w:p w14:paraId="26FEDC16" w14:textId="78FAB77B" w:rsidR="002A3219" w:rsidRPr="00830BE2" w:rsidRDefault="002A3219" w:rsidP="00645E25">
      <w:pPr>
        <w:pStyle w:val="ListParagraph"/>
        <w:numPr>
          <w:ilvl w:val="0"/>
          <w:numId w:val="8"/>
        </w:numPr>
        <w:jc w:val="both"/>
      </w:pPr>
      <w:r w:rsidRPr="00830BE2">
        <w:t xml:space="preserve">Figures &amp; Tables: Clearly </w:t>
      </w:r>
      <w:r w:rsidR="00E97250" w:rsidRPr="00830BE2">
        <w:t>labelled</w:t>
      </w:r>
      <w:r w:rsidRPr="00830BE2">
        <w:t xml:space="preserve"> and numbered, placed close to relevant text</w:t>
      </w:r>
      <w:r w:rsidR="00E97250">
        <w:t>. All figures and tables must be properly cited in the text</w:t>
      </w:r>
      <w:r w:rsidRPr="00830BE2">
        <w:t xml:space="preserve"> </w:t>
      </w:r>
    </w:p>
    <w:p w14:paraId="1A4E0ED6" w14:textId="70B845AF" w:rsidR="002A3219" w:rsidRPr="00830BE2" w:rsidRDefault="002A3219" w:rsidP="00645E25">
      <w:pPr>
        <w:pStyle w:val="ListParagraph"/>
        <w:numPr>
          <w:ilvl w:val="0"/>
          <w:numId w:val="8"/>
        </w:numPr>
        <w:jc w:val="both"/>
      </w:pPr>
      <w:r w:rsidRPr="00830BE2">
        <w:t xml:space="preserve">All figures must be submitted in high resolution (minimum 300 dpi) formats can be JPEG, PNG. </w:t>
      </w:r>
    </w:p>
    <w:p w14:paraId="45D5239C" w14:textId="77777777" w:rsidR="002A3219" w:rsidRPr="00830BE2" w:rsidRDefault="002A3219" w:rsidP="00830BE2">
      <w:pPr>
        <w:ind w:left="0" w:firstLine="0"/>
      </w:pPr>
    </w:p>
    <w:p w14:paraId="22ADB06E" w14:textId="77777777" w:rsidR="002A3219" w:rsidRPr="00830BE2" w:rsidRDefault="002A3219" w:rsidP="00830BE2">
      <w:pPr>
        <w:ind w:left="0" w:firstLine="0"/>
      </w:pPr>
    </w:p>
    <w:p w14:paraId="34F38E22" w14:textId="0EE29E4E" w:rsidR="002A3219" w:rsidRPr="00830BE2" w:rsidRDefault="002A3219" w:rsidP="00FE364F">
      <w:pPr>
        <w:spacing w:after="240"/>
        <w:ind w:left="0" w:firstLine="0"/>
        <w:rPr>
          <w:b/>
          <w:bCs/>
        </w:rPr>
      </w:pPr>
      <w:r w:rsidRPr="00830BE2">
        <w:rPr>
          <w:b/>
          <w:bCs/>
        </w:rPr>
        <w:lastRenderedPageBreak/>
        <w:t xml:space="preserve">1. </w:t>
      </w:r>
      <w:r w:rsidRPr="00830BE2">
        <w:rPr>
          <w:b/>
          <w:bCs/>
        </w:rPr>
        <w:t>INTRODUCTION</w:t>
      </w:r>
    </w:p>
    <w:p w14:paraId="7EA07947" w14:textId="77777777" w:rsidR="002A3219" w:rsidRDefault="002A3219" w:rsidP="00FE364F">
      <w:pPr>
        <w:spacing w:line="360" w:lineRule="auto"/>
        <w:ind w:left="0" w:firstLine="0"/>
      </w:pPr>
      <w:r w:rsidRPr="00830BE2">
        <w:t>Give a short background about your research topic. Explain why the topic is important and how it relates to the conference theme. Clearly mention the research problem, your goals, and what the study covers. Keep this section to 2–3 short paragraphs.</w:t>
      </w:r>
    </w:p>
    <w:p w14:paraId="19F9D18C" w14:textId="77777777" w:rsidR="00830BE2" w:rsidRPr="00830BE2" w:rsidRDefault="00830BE2" w:rsidP="00830BE2">
      <w:pPr>
        <w:ind w:left="0" w:firstLine="0"/>
      </w:pPr>
    </w:p>
    <w:p w14:paraId="6D598B35" w14:textId="72370344" w:rsidR="002A3219" w:rsidRPr="00830BE2" w:rsidRDefault="002A3219" w:rsidP="00645E25">
      <w:pPr>
        <w:spacing w:after="240"/>
        <w:ind w:left="0" w:firstLine="0"/>
        <w:rPr>
          <w:b/>
          <w:bCs/>
        </w:rPr>
      </w:pPr>
      <w:r w:rsidRPr="00830BE2">
        <w:rPr>
          <w:b/>
          <w:bCs/>
        </w:rPr>
        <w:t xml:space="preserve">2. </w:t>
      </w:r>
      <w:r w:rsidRPr="00830BE2">
        <w:rPr>
          <w:b/>
          <w:bCs/>
        </w:rPr>
        <w:t>METHODOLOGY</w:t>
      </w:r>
    </w:p>
    <w:p w14:paraId="1F3E582F" w14:textId="4004B3F0" w:rsidR="002A3219" w:rsidRDefault="002A3219" w:rsidP="00645E25">
      <w:pPr>
        <w:spacing w:line="360" w:lineRule="auto"/>
        <w:ind w:left="0" w:firstLine="0"/>
      </w:pPr>
      <w:r w:rsidRPr="00830BE2">
        <w:t>Describe how you did your research. Include what materials and methods you used.</w:t>
      </w:r>
      <w:r w:rsidRPr="00830BE2">
        <w:t xml:space="preserve"> </w:t>
      </w:r>
      <w:r w:rsidRPr="00830BE2">
        <w:t>Give enough detail so others can repeat your work. Add any formulas, models, or tools if used. You can include tables and figures if needed.</w:t>
      </w:r>
    </w:p>
    <w:p w14:paraId="393745E6" w14:textId="77777777" w:rsidR="00830BE2" w:rsidRDefault="00830BE2" w:rsidP="00830BE2">
      <w:pPr>
        <w:ind w:left="0" w:firstLine="0"/>
      </w:pPr>
    </w:p>
    <w:p w14:paraId="34FF2181" w14:textId="51E6DE3B" w:rsidR="00830BE2" w:rsidRDefault="00830BE2" w:rsidP="00830BE2">
      <w:pPr>
        <w:ind w:left="0" w:firstLine="0"/>
        <w:jc w:val="center"/>
      </w:pPr>
      <w:r w:rsidRPr="00830BE2">
        <w:rPr>
          <w:b/>
          <w:bCs/>
        </w:rPr>
        <w:t xml:space="preserve">Table 1. </w:t>
      </w:r>
      <w:r w:rsidR="00230C0D">
        <w:rPr>
          <w:b/>
          <w:bCs/>
        </w:rPr>
        <w:t>Type the name of table here</w:t>
      </w:r>
    </w:p>
    <w:p w14:paraId="389C2F6D" w14:textId="77777777" w:rsidR="00830BE2" w:rsidRPr="00830BE2" w:rsidRDefault="00830BE2" w:rsidP="00830BE2">
      <w:pPr>
        <w:ind w:left="0" w:firstLine="0"/>
      </w:pPr>
    </w:p>
    <w:tbl>
      <w:tblPr>
        <w:tblW w:w="0" w:type="auto"/>
        <w:jc w:val="center"/>
        <w:tblLook w:val="00A0" w:firstRow="1" w:lastRow="0" w:firstColumn="1" w:lastColumn="0" w:noHBand="0" w:noVBand="0"/>
      </w:tblPr>
      <w:tblGrid>
        <w:gridCol w:w="1266"/>
        <w:gridCol w:w="1266"/>
        <w:gridCol w:w="1266"/>
        <w:gridCol w:w="1266"/>
        <w:gridCol w:w="1266"/>
        <w:gridCol w:w="1410"/>
        <w:gridCol w:w="1260"/>
      </w:tblGrid>
      <w:tr w:rsidR="002A3219" w:rsidRPr="00830BE2" w14:paraId="1166FC57" w14:textId="77777777" w:rsidTr="007919BB">
        <w:trPr>
          <w:jc w:val="center"/>
        </w:trPr>
        <w:tc>
          <w:tcPr>
            <w:tcW w:w="1266" w:type="dxa"/>
            <w:vMerge w:val="restart"/>
            <w:tcBorders>
              <w:top w:val="single" w:sz="4" w:space="0" w:color="auto"/>
            </w:tcBorders>
          </w:tcPr>
          <w:p w14:paraId="2860BE15" w14:textId="77777777" w:rsidR="002A3219" w:rsidRPr="00830BE2" w:rsidRDefault="002A3219" w:rsidP="00830BE2">
            <w:pPr>
              <w:ind w:left="0" w:firstLine="0"/>
            </w:pPr>
          </w:p>
          <w:p w14:paraId="2268EDDE" w14:textId="77777777" w:rsidR="002A3219" w:rsidRPr="00830BE2" w:rsidRDefault="002A3219" w:rsidP="00830BE2">
            <w:pPr>
              <w:ind w:left="0" w:firstLine="0"/>
            </w:pPr>
            <w:proofErr w:type="spellStart"/>
            <w:r w:rsidRPr="00830BE2">
              <w:t>Classa</w:t>
            </w:r>
            <w:proofErr w:type="spellEnd"/>
          </w:p>
        </w:tc>
        <w:tc>
          <w:tcPr>
            <w:tcW w:w="3798" w:type="dxa"/>
            <w:gridSpan w:val="3"/>
            <w:tcBorders>
              <w:top w:val="single" w:sz="4" w:space="0" w:color="auto"/>
              <w:bottom w:val="single" w:sz="4" w:space="0" w:color="auto"/>
            </w:tcBorders>
          </w:tcPr>
          <w:p w14:paraId="2E7A2701" w14:textId="77777777" w:rsidR="002A3219" w:rsidRPr="00830BE2" w:rsidRDefault="002A3219" w:rsidP="00830BE2">
            <w:pPr>
              <w:ind w:left="0" w:firstLine="0"/>
            </w:pPr>
            <w:r w:rsidRPr="00830BE2">
              <w:rPr>
                <w:lang w:val="en-US"/>
              </w:rPr>
              <w:object w:dxaOrig="200" w:dyaOrig="260" w14:anchorId="7AF732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43" type="#_x0000_t75" alt="" style="width:10.2pt;height:13.2pt;mso-width-percent:0;mso-height-percent:0;mso-width-percent:0;mso-height-percent:0" o:ole="" o:bordertopcolor="this" o:borderbottomcolor="this">
                  <v:imagedata r:id="rId13" o:title=""/>
                </v:shape>
                <o:OLEObject Type="Embed" ProgID="Equation.3" ShapeID="_x0000_i1843" DrawAspect="Content" ObjectID="_1817544964" r:id="rId14"/>
              </w:object>
            </w:r>
          </w:p>
        </w:tc>
        <w:tc>
          <w:tcPr>
            <w:tcW w:w="1266" w:type="dxa"/>
            <w:vMerge w:val="restart"/>
            <w:tcBorders>
              <w:top w:val="single" w:sz="4" w:space="0" w:color="auto"/>
            </w:tcBorders>
          </w:tcPr>
          <w:p w14:paraId="1F372489" w14:textId="77777777" w:rsidR="002A3219" w:rsidRPr="00830BE2" w:rsidRDefault="002A3219" w:rsidP="00830BE2">
            <w:pPr>
              <w:ind w:left="0" w:firstLine="0"/>
            </w:pPr>
          </w:p>
          <w:p w14:paraId="21816713" w14:textId="77777777" w:rsidR="002A3219" w:rsidRPr="00830BE2" w:rsidRDefault="002A3219" w:rsidP="00830BE2">
            <w:pPr>
              <w:ind w:left="0" w:firstLine="0"/>
            </w:pPr>
            <w:r w:rsidRPr="00830BE2">
              <w:rPr>
                <w:lang w:val="en-US"/>
              </w:rPr>
              <w:object w:dxaOrig="260" w:dyaOrig="279" w14:anchorId="78513624">
                <v:shape id="_x0000_i1844" type="#_x0000_t75" alt="" style="width:13.2pt;height:13.8pt;mso-width-percent:0;mso-height-percent:0;mso-width-percent:0;mso-height-percent:0" o:ole="" o:bordertopcolor="this" o:borderbottomcolor="this">
                  <v:imagedata r:id="rId15" o:title=""/>
                </v:shape>
                <o:OLEObject Type="Embed" ProgID="Equation.3" ShapeID="_x0000_i1844" DrawAspect="Content" ObjectID="_1817544965" r:id="rId16"/>
              </w:object>
            </w:r>
          </w:p>
        </w:tc>
        <w:tc>
          <w:tcPr>
            <w:tcW w:w="1410" w:type="dxa"/>
            <w:vMerge w:val="restart"/>
            <w:tcBorders>
              <w:top w:val="single" w:sz="4" w:space="0" w:color="auto"/>
            </w:tcBorders>
          </w:tcPr>
          <w:p w14:paraId="7C5C0C6E" w14:textId="77777777" w:rsidR="002A3219" w:rsidRPr="00830BE2" w:rsidRDefault="002A3219" w:rsidP="00830BE2">
            <w:pPr>
              <w:ind w:left="0" w:firstLine="0"/>
            </w:pPr>
          </w:p>
          <w:p w14:paraId="7255D191" w14:textId="77777777" w:rsidR="002A3219" w:rsidRPr="00830BE2" w:rsidRDefault="002A3219" w:rsidP="00830BE2">
            <w:pPr>
              <w:ind w:left="0" w:firstLine="0"/>
            </w:pPr>
            <w:r w:rsidRPr="00830BE2">
              <w:rPr>
                <w:lang w:val="en-US"/>
              </w:rPr>
              <w:object w:dxaOrig="240" w:dyaOrig="320" w14:anchorId="5E970D9E">
                <v:shape id="_x0000_i1845" type="#_x0000_t75" alt="" style="width:12pt;height:15.6pt;mso-width-percent:0;mso-height-percent:0;mso-width-percent:0;mso-height-percent:0" o:ole="" o:bordertopcolor="this" o:borderbottomcolor="this">
                  <v:imagedata r:id="rId17" o:title=""/>
                </v:shape>
                <o:OLEObject Type="Embed" ProgID="Equation.3" ShapeID="_x0000_i1845" DrawAspect="Content" ObjectID="_1817544966" r:id="rId18"/>
              </w:object>
            </w:r>
          </w:p>
        </w:tc>
        <w:tc>
          <w:tcPr>
            <w:tcW w:w="1260" w:type="dxa"/>
            <w:vMerge w:val="restart"/>
            <w:tcBorders>
              <w:top w:val="single" w:sz="4" w:space="0" w:color="auto"/>
            </w:tcBorders>
          </w:tcPr>
          <w:p w14:paraId="6155A062" w14:textId="77777777" w:rsidR="002A3219" w:rsidRPr="00830BE2" w:rsidRDefault="002A3219" w:rsidP="00830BE2">
            <w:pPr>
              <w:ind w:left="0" w:firstLine="0"/>
            </w:pPr>
          </w:p>
          <w:p w14:paraId="2CF6C16B" w14:textId="77777777" w:rsidR="002A3219" w:rsidRPr="00830BE2" w:rsidRDefault="002A3219" w:rsidP="00830BE2">
            <w:pPr>
              <w:ind w:left="0" w:firstLine="0"/>
            </w:pPr>
            <w:r w:rsidRPr="00830BE2">
              <w:rPr>
                <w:lang w:val="en-US"/>
              </w:rPr>
              <w:object w:dxaOrig="260" w:dyaOrig="360" w14:anchorId="63F2610E">
                <v:shape id="_x0000_i1846" type="#_x0000_t75" alt="" style="width:13.2pt;height:18.6pt;mso-width-percent:0;mso-height-percent:0;mso-width-percent:0;mso-height-percent:0" o:ole="" o:bordertopcolor="this">
                  <v:imagedata r:id="rId19" o:title=""/>
                </v:shape>
                <o:OLEObject Type="Embed" ProgID="Equation.3" ShapeID="_x0000_i1846" DrawAspect="Content" ObjectID="_1817544967" r:id="rId20"/>
              </w:object>
            </w:r>
          </w:p>
        </w:tc>
      </w:tr>
      <w:tr w:rsidR="002A3219" w:rsidRPr="00830BE2" w14:paraId="52B26C22" w14:textId="77777777" w:rsidTr="007919BB">
        <w:trPr>
          <w:jc w:val="center"/>
        </w:trPr>
        <w:tc>
          <w:tcPr>
            <w:tcW w:w="1266" w:type="dxa"/>
            <w:vMerge/>
            <w:tcBorders>
              <w:bottom w:val="single" w:sz="4" w:space="0" w:color="auto"/>
            </w:tcBorders>
          </w:tcPr>
          <w:p w14:paraId="36EB609C" w14:textId="77777777" w:rsidR="002A3219" w:rsidRPr="00830BE2" w:rsidRDefault="002A3219" w:rsidP="00830BE2">
            <w:pPr>
              <w:ind w:left="0" w:firstLine="0"/>
            </w:pPr>
          </w:p>
        </w:tc>
        <w:tc>
          <w:tcPr>
            <w:tcW w:w="1266" w:type="dxa"/>
            <w:tcBorders>
              <w:top w:val="single" w:sz="4" w:space="0" w:color="auto"/>
              <w:bottom w:val="single" w:sz="4" w:space="0" w:color="auto"/>
            </w:tcBorders>
          </w:tcPr>
          <w:p w14:paraId="7EE613B0" w14:textId="77777777" w:rsidR="002A3219" w:rsidRPr="00830BE2" w:rsidRDefault="002A3219" w:rsidP="00830BE2">
            <w:pPr>
              <w:ind w:left="0" w:firstLine="0"/>
            </w:pPr>
            <w:r w:rsidRPr="00830BE2">
              <w:rPr>
                <w:lang w:val="en-US"/>
              </w:rPr>
              <w:object w:dxaOrig="240" w:dyaOrig="340" w14:anchorId="64823D2F">
                <v:shape id="_x0000_i1847" type="#_x0000_t75" alt="" style="width:12pt;height:16.8pt;mso-width-percent:0;mso-height-percent:0;mso-width-percent:0;mso-height-percent:0" o:ole="" o:bordertopcolor="this">
                  <v:imagedata r:id="rId21" o:title=""/>
                </v:shape>
                <o:OLEObject Type="Embed" ProgID="Equation.3" ShapeID="_x0000_i1847" DrawAspect="Content" ObjectID="_1817544968" r:id="rId22"/>
              </w:object>
            </w:r>
          </w:p>
        </w:tc>
        <w:tc>
          <w:tcPr>
            <w:tcW w:w="1266" w:type="dxa"/>
            <w:tcBorders>
              <w:bottom w:val="single" w:sz="4" w:space="0" w:color="auto"/>
            </w:tcBorders>
          </w:tcPr>
          <w:p w14:paraId="5B8E5107" w14:textId="77777777" w:rsidR="002A3219" w:rsidRPr="00830BE2" w:rsidRDefault="002A3219" w:rsidP="00830BE2">
            <w:pPr>
              <w:ind w:left="0" w:firstLine="0"/>
            </w:pPr>
            <w:r w:rsidRPr="00830BE2">
              <w:rPr>
                <w:lang w:val="en-US"/>
              </w:rPr>
              <w:object w:dxaOrig="260" w:dyaOrig="340" w14:anchorId="737231E0">
                <v:shape id="_x0000_i1848" type="#_x0000_t75" alt="" style="width:13.2pt;height:16.8pt;mso-width-percent:0;mso-height-percent:0;mso-width-percent:0;mso-height-percent:0" o:ole="">
                  <v:imagedata r:id="rId23" o:title=""/>
                </v:shape>
                <o:OLEObject Type="Embed" ProgID="Equation.3" ShapeID="_x0000_i1848" DrawAspect="Content" ObjectID="_1817544969" r:id="rId24"/>
              </w:object>
            </w:r>
            <w:r w:rsidRPr="00830BE2">
              <w:t>b</w:t>
            </w:r>
          </w:p>
        </w:tc>
        <w:tc>
          <w:tcPr>
            <w:tcW w:w="1266" w:type="dxa"/>
            <w:tcBorders>
              <w:top w:val="single" w:sz="4" w:space="0" w:color="auto"/>
              <w:bottom w:val="single" w:sz="4" w:space="0" w:color="auto"/>
            </w:tcBorders>
          </w:tcPr>
          <w:p w14:paraId="7DC770C0" w14:textId="77777777" w:rsidR="002A3219" w:rsidRPr="00830BE2" w:rsidRDefault="002A3219" w:rsidP="00830BE2">
            <w:pPr>
              <w:ind w:left="0" w:firstLine="0"/>
            </w:pPr>
            <w:r w:rsidRPr="00830BE2">
              <w:rPr>
                <w:lang w:val="en-US"/>
              </w:rPr>
              <w:object w:dxaOrig="360" w:dyaOrig="400" w14:anchorId="7EF05D9A">
                <v:shape id="_x0000_i1849" type="#_x0000_t75" alt="" style="width:18.6pt;height:20.4pt;mso-width-percent:0;mso-height-percent:0;mso-width-percent:0;mso-height-percent:0" o:ole="" o:bordertopcolor="this">
                  <v:imagedata r:id="rId25" o:title=""/>
                </v:shape>
                <o:OLEObject Type="Embed" ProgID="Equation.3" ShapeID="_x0000_i1849" DrawAspect="Content" ObjectID="_1817544970" r:id="rId26"/>
              </w:object>
            </w:r>
          </w:p>
        </w:tc>
        <w:tc>
          <w:tcPr>
            <w:tcW w:w="1266" w:type="dxa"/>
            <w:vMerge/>
            <w:tcBorders>
              <w:bottom w:val="single" w:sz="4" w:space="0" w:color="auto"/>
            </w:tcBorders>
          </w:tcPr>
          <w:p w14:paraId="673D7593" w14:textId="77777777" w:rsidR="002A3219" w:rsidRPr="00830BE2" w:rsidRDefault="002A3219" w:rsidP="00830BE2">
            <w:pPr>
              <w:ind w:left="0" w:firstLine="0"/>
            </w:pPr>
          </w:p>
        </w:tc>
        <w:tc>
          <w:tcPr>
            <w:tcW w:w="1410" w:type="dxa"/>
            <w:vMerge/>
            <w:tcBorders>
              <w:bottom w:val="single" w:sz="4" w:space="0" w:color="auto"/>
            </w:tcBorders>
          </w:tcPr>
          <w:p w14:paraId="3BD4841C" w14:textId="77777777" w:rsidR="002A3219" w:rsidRPr="00830BE2" w:rsidRDefault="002A3219" w:rsidP="00830BE2">
            <w:pPr>
              <w:ind w:left="0" w:firstLine="0"/>
            </w:pPr>
          </w:p>
        </w:tc>
        <w:tc>
          <w:tcPr>
            <w:tcW w:w="1260" w:type="dxa"/>
            <w:vMerge/>
            <w:tcBorders>
              <w:bottom w:val="single" w:sz="4" w:space="0" w:color="auto"/>
            </w:tcBorders>
          </w:tcPr>
          <w:p w14:paraId="62DCFBBD" w14:textId="77777777" w:rsidR="002A3219" w:rsidRPr="00830BE2" w:rsidRDefault="002A3219" w:rsidP="00830BE2">
            <w:pPr>
              <w:ind w:left="0" w:firstLine="0"/>
            </w:pPr>
          </w:p>
        </w:tc>
      </w:tr>
      <w:tr w:rsidR="002A3219" w:rsidRPr="00830BE2" w14:paraId="5D799731" w14:textId="77777777" w:rsidTr="007919BB">
        <w:trPr>
          <w:jc w:val="center"/>
        </w:trPr>
        <w:tc>
          <w:tcPr>
            <w:tcW w:w="1266" w:type="dxa"/>
            <w:tcBorders>
              <w:top w:val="single" w:sz="4" w:space="0" w:color="auto"/>
            </w:tcBorders>
          </w:tcPr>
          <w:p w14:paraId="21EB3277" w14:textId="77777777" w:rsidR="002A3219" w:rsidRPr="00830BE2" w:rsidRDefault="002A3219" w:rsidP="00830BE2">
            <w:pPr>
              <w:ind w:left="0" w:firstLine="0"/>
            </w:pPr>
            <w:r w:rsidRPr="00830BE2">
              <w:t>BL Lacs</w:t>
            </w:r>
          </w:p>
        </w:tc>
        <w:tc>
          <w:tcPr>
            <w:tcW w:w="1266" w:type="dxa"/>
            <w:tcBorders>
              <w:top w:val="single" w:sz="4" w:space="0" w:color="auto"/>
            </w:tcBorders>
          </w:tcPr>
          <w:p w14:paraId="56FBB81A" w14:textId="77777777" w:rsidR="002A3219" w:rsidRPr="00830BE2" w:rsidRDefault="002A3219" w:rsidP="00830BE2">
            <w:pPr>
              <w:ind w:left="0" w:firstLine="0"/>
            </w:pPr>
            <w:r w:rsidRPr="00830BE2">
              <w:t>5</w:t>
            </w:r>
          </w:p>
        </w:tc>
        <w:tc>
          <w:tcPr>
            <w:tcW w:w="1266" w:type="dxa"/>
            <w:tcBorders>
              <w:top w:val="single" w:sz="4" w:space="0" w:color="auto"/>
            </w:tcBorders>
          </w:tcPr>
          <w:p w14:paraId="11D2921E" w14:textId="77777777" w:rsidR="002A3219" w:rsidRPr="00830BE2" w:rsidRDefault="002A3219" w:rsidP="00830BE2">
            <w:pPr>
              <w:ind w:left="0" w:firstLine="0"/>
            </w:pPr>
            <w:r w:rsidRPr="00830BE2">
              <w:t>36</w:t>
            </w:r>
          </w:p>
        </w:tc>
        <w:tc>
          <w:tcPr>
            <w:tcW w:w="1266" w:type="dxa"/>
            <w:tcBorders>
              <w:top w:val="single" w:sz="4" w:space="0" w:color="auto"/>
            </w:tcBorders>
          </w:tcPr>
          <w:p w14:paraId="563C461D" w14:textId="77777777" w:rsidR="002A3219" w:rsidRPr="00830BE2" w:rsidRDefault="002A3219" w:rsidP="00830BE2">
            <w:pPr>
              <w:ind w:left="0" w:firstLine="0"/>
            </w:pPr>
            <w:r w:rsidRPr="00830BE2">
              <w:t>7</w:t>
            </w:r>
          </w:p>
        </w:tc>
        <w:tc>
          <w:tcPr>
            <w:tcW w:w="1266" w:type="dxa"/>
            <w:tcBorders>
              <w:top w:val="single" w:sz="4" w:space="0" w:color="auto"/>
            </w:tcBorders>
          </w:tcPr>
          <w:p w14:paraId="615AAFBC" w14:textId="7906177A" w:rsidR="002A3219" w:rsidRPr="00830BE2" w:rsidRDefault="002A3219" w:rsidP="00830BE2">
            <w:pPr>
              <w:ind w:left="0" w:firstLine="0"/>
            </w:pPr>
            <w:r w:rsidRPr="00830BE2">
              <w:drawing>
                <wp:inline distT="0" distB="0" distL="0" distR="0" wp14:anchorId="6643C744" wp14:editId="7E17FB06">
                  <wp:extent cx="236220" cy="167640"/>
                  <wp:effectExtent l="0" t="0" r="0" b="3810"/>
                  <wp:docPr id="885388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220" cy="167640"/>
                          </a:xfrm>
                          <a:prstGeom prst="rect">
                            <a:avLst/>
                          </a:prstGeom>
                          <a:noFill/>
                          <a:ln>
                            <a:noFill/>
                          </a:ln>
                        </pic:spPr>
                      </pic:pic>
                    </a:graphicData>
                  </a:graphic>
                </wp:inline>
              </w:drawing>
            </w:r>
          </w:p>
        </w:tc>
        <w:tc>
          <w:tcPr>
            <w:tcW w:w="1410" w:type="dxa"/>
            <w:tcBorders>
              <w:top w:val="single" w:sz="4" w:space="0" w:color="auto"/>
            </w:tcBorders>
          </w:tcPr>
          <w:p w14:paraId="6F149A08" w14:textId="77777777" w:rsidR="002A3219" w:rsidRPr="00830BE2" w:rsidRDefault="002A3219" w:rsidP="00830BE2">
            <w:pPr>
              <w:ind w:left="0" w:firstLine="0"/>
            </w:pPr>
            <w:r w:rsidRPr="00830BE2">
              <w:rPr>
                <w:lang w:val="en-US"/>
              </w:rPr>
              <w:object w:dxaOrig="920" w:dyaOrig="320" w14:anchorId="51407250">
                <v:shape id="_x0000_i1850" type="#_x0000_t75" alt="" style="width:46.2pt;height:15.6pt;mso-width-percent:0;mso-height-percent:0;mso-width-percent:0;mso-height-percent:0" o:ole="">
                  <v:imagedata r:id="rId28" o:title=""/>
                </v:shape>
                <o:OLEObject Type="Embed" ProgID="Equation.3" ShapeID="_x0000_i1850" DrawAspect="Content" ObjectID="_1817544971" r:id="rId29"/>
              </w:object>
            </w:r>
          </w:p>
        </w:tc>
        <w:tc>
          <w:tcPr>
            <w:tcW w:w="1260" w:type="dxa"/>
            <w:tcBorders>
              <w:top w:val="single" w:sz="4" w:space="0" w:color="auto"/>
            </w:tcBorders>
          </w:tcPr>
          <w:p w14:paraId="046623D7" w14:textId="77777777" w:rsidR="002A3219" w:rsidRPr="00830BE2" w:rsidRDefault="002A3219" w:rsidP="00830BE2">
            <w:pPr>
              <w:ind w:left="0" w:firstLine="0"/>
            </w:pPr>
            <w:r w:rsidRPr="00830BE2">
              <w:rPr>
                <w:lang w:val="en-US"/>
              </w:rPr>
              <w:object w:dxaOrig="360" w:dyaOrig="320" w14:anchorId="306E5582">
                <v:shape id="_x0000_i1851" type="#_x0000_t75" alt="" style="width:18.6pt;height:15.6pt;mso-width-percent:0;mso-height-percent:0;mso-width-percent:0;mso-height-percent:0" o:ole="">
                  <v:imagedata r:id="rId30" o:title=""/>
                </v:shape>
                <o:OLEObject Type="Embed" ProgID="Equation.3" ShapeID="_x0000_i1851" DrawAspect="Content" ObjectID="_1817544972" r:id="rId31"/>
              </w:object>
            </w:r>
          </w:p>
        </w:tc>
      </w:tr>
      <w:tr w:rsidR="002A3219" w:rsidRPr="00830BE2" w14:paraId="725C4ADC" w14:textId="77777777" w:rsidTr="007919BB">
        <w:trPr>
          <w:jc w:val="center"/>
        </w:trPr>
        <w:tc>
          <w:tcPr>
            <w:tcW w:w="1266" w:type="dxa"/>
            <w:tcBorders>
              <w:bottom w:val="inset" w:sz="6" w:space="0" w:color="auto"/>
            </w:tcBorders>
          </w:tcPr>
          <w:p w14:paraId="1CAA1376" w14:textId="77777777" w:rsidR="002A3219" w:rsidRPr="00830BE2" w:rsidRDefault="002A3219" w:rsidP="00830BE2">
            <w:pPr>
              <w:ind w:left="0" w:firstLine="0"/>
            </w:pPr>
            <w:r w:rsidRPr="00830BE2">
              <w:t>FRSQs</w:t>
            </w:r>
          </w:p>
        </w:tc>
        <w:tc>
          <w:tcPr>
            <w:tcW w:w="1266" w:type="dxa"/>
            <w:tcBorders>
              <w:bottom w:val="inset" w:sz="6" w:space="0" w:color="auto"/>
            </w:tcBorders>
          </w:tcPr>
          <w:p w14:paraId="43B9557B" w14:textId="77777777" w:rsidR="002A3219" w:rsidRPr="00830BE2" w:rsidRDefault="002A3219" w:rsidP="00830BE2">
            <w:pPr>
              <w:ind w:left="0" w:firstLine="0"/>
            </w:pPr>
            <w:r w:rsidRPr="00830BE2">
              <w:t>5</w:t>
            </w:r>
          </w:p>
        </w:tc>
        <w:tc>
          <w:tcPr>
            <w:tcW w:w="1266" w:type="dxa"/>
            <w:tcBorders>
              <w:bottom w:val="inset" w:sz="6" w:space="0" w:color="auto"/>
            </w:tcBorders>
          </w:tcPr>
          <w:p w14:paraId="381131B1" w14:textId="77777777" w:rsidR="002A3219" w:rsidRPr="00830BE2" w:rsidRDefault="002A3219" w:rsidP="00830BE2">
            <w:pPr>
              <w:ind w:left="0" w:firstLine="0"/>
            </w:pPr>
            <w:r w:rsidRPr="00830BE2">
              <w:t>40</w:t>
            </w:r>
          </w:p>
        </w:tc>
        <w:tc>
          <w:tcPr>
            <w:tcW w:w="1266" w:type="dxa"/>
            <w:tcBorders>
              <w:bottom w:val="inset" w:sz="6" w:space="0" w:color="auto"/>
            </w:tcBorders>
          </w:tcPr>
          <w:p w14:paraId="06AC1D42" w14:textId="77777777" w:rsidR="002A3219" w:rsidRPr="00830BE2" w:rsidRDefault="002A3219" w:rsidP="00830BE2">
            <w:pPr>
              <w:ind w:left="0" w:firstLine="0"/>
            </w:pPr>
            <w:r w:rsidRPr="00830BE2">
              <w:t>11</w:t>
            </w:r>
          </w:p>
        </w:tc>
        <w:tc>
          <w:tcPr>
            <w:tcW w:w="1266" w:type="dxa"/>
            <w:tcBorders>
              <w:bottom w:val="inset" w:sz="6" w:space="0" w:color="auto"/>
            </w:tcBorders>
          </w:tcPr>
          <w:p w14:paraId="13EB2B2C" w14:textId="77777777" w:rsidR="002A3219" w:rsidRPr="00830BE2" w:rsidRDefault="002A3219" w:rsidP="00830BE2">
            <w:pPr>
              <w:ind w:left="0" w:firstLine="0"/>
            </w:pPr>
            <w:r w:rsidRPr="00830BE2">
              <w:rPr>
                <w:lang w:val="en-US"/>
              </w:rPr>
              <w:object w:dxaOrig="540" w:dyaOrig="279" w14:anchorId="13D32C07">
                <v:shape id="_x0000_i1852" type="#_x0000_t75" alt="" style="width:27pt;height:13.8pt;mso-width-percent:0;mso-height-percent:0;mso-width-percent:0;mso-height-percent:0" o:ole="">
                  <v:imagedata r:id="rId32" o:title=""/>
                </v:shape>
                <o:OLEObject Type="Embed" ProgID="Equation.3" ShapeID="_x0000_i1852" DrawAspect="Content" ObjectID="_1817544973" r:id="rId33"/>
              </w:object>
            </w:r>
          </w:p>
        </w:tc>
        <w:tc>
          <w:tcPr>
            <w:tcW w:w="1410" w:type="dxa"/>
            <w:tcBorders>
              <w:bottom w:val="inset" w:sz="6" w:space="0" w:color="auto"/>
            </w:tcBorders>
          </w:tcPr>
          <w:p w14:paraId="3FE3E152" w14:textId="6A4D78E3" w:rsidR="002A3219" w:rsidRPr="00830BE2" w:rsidRDefault="002A3219" w:rsidP="00830BE2">
            <w:pPr>
              <w:ind w:left="0" w:firstLine="0"/>
            </w:pPr>
            <w:r w:rsidRPr="00830BE2">
              <w:drawing>
                <wp:inline distT="0" distB="0" distL="0" distR="0" wp14:anchorId="274CCD2E" wp14:editId="0AB8B03B">
                  <wp:extent cx="114300" cy="213360"/>
                  <wp:effectExtent l="0" t="0" r="0" b="0"/>
                  <wp:docPr id="13989557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 cy="213360"/>
                          </a:xfrm>
                          <a:prstGeom prst="rect">
                            <a:avLst/>
                          </a:prstGeom>
                          <a:noFill/>
                          <a:ln>
                            <a:noFill/>
                          </a:ln>
                        </pic:spPr>
                      </pic:pic>
                    </a:graphicData>
                  </a:graphic>
                </wp:inline>
              </w:drawing>
            </w:r>
            <w:r w:rsidRPr="00830BE2">
              <w:rPr>
                <w:lang w:val="en-US"/>
              </w:rPr>
              <w:object w:dxaOrig="940" w:dyaOrig="320" w14:anchorId="48681FDF">
                <v:shape id="_x0000_i1853" type="#_x0000_t75" alt="" style="width:46.8pt;height:15.6pt;mso-width-percent:0;mso-height-percent:0;mso-width-percent:0;mso-height-percent:0" o:ole="">
                  <v:imagedata r:id="rId35" o:title=""/>
                </v:shape>
                <o:OLEObject Type="Embed" ProgID="Equation.3" ShapeID="_x0000_i1853" DrawAspect="Content" ObjectID="_1817544974" r:id="rId36"/>
              </w:object>
            </w:r>
          </w:p>
        </w:tc>
        <w:tc>
          <w:tcPr>
            <w:tcW w:w="1260" w:type="dxa"/>
            <w:tcBorders>
              <w:bottom w:val="inset" w:sz="6" w:space="0" w:color="auto"/>
            </w:tcBorders>
          </w:tcPr>
          <w:p w14:paraId="2447D252" w14:textId="77777777" w:rsidR="002A3219" w:rsidRPr="00830BE2" w:rsidRDefault="002A3219" w:rsidP="00830BE2">
            <w:pPr>
              <w:ind w:left="0" w:firstLine="0"/>
            </w:pPr>
            <w:r w:rsidRPr="00830BE2">
              <w:rPr>
                <w:lang w:val="en-US"/>
              </w:rPr>
              <w:object w:dxaOrig="360" w:dyaOrig="300" w14:anchorId="5D9B96C3">
                <v:shape id="_x0000_i1854" type="#_x0000_t75" alt="" style="width:18.6pt;height:15pt;mso-width-percent:0;mso-height-percent:0;mso-width-percent:0;mso-height-percent:0" o:ole="">
                  <v:imagedata r:id="rId37" o:title=""/>
                </v:shape>
                <o:OLEObject Type="Embed" ProgID="Equation.3" ShapeID="_x0000_i1854" DrawAspect="Content" ObjectID="_1817544975" r:id="rId38"/>
              </w:object>
            </w:r>
          </w:p>
        </w:tc>
      </w:tr>
    </w:tbl>
    <w:p w14:paraId="59B0C72B" w14:textId="77777777" w:rsidR="002A3219" w:rsidRPr="00830BE2" w:rsidRDefault="002A3219" w:rsidP="00830BE2">
      <w:pPr>
        <w:ind w:left="0" w:firstLine="0"/>
      </w:pPr>
    </w:p>
    <w:p w14:paraId="04123C5A" w14:textId="77777777" w:rsidR="002A3219" w:rsidRPr="00830BE2" w:rsidRDefault="002A3219" w:rsidP="00830BE2">
      <w:pPr>
        <w:ind w:left="0" w:firstLine="0"/>
      </w:pPr>
    </w:p>
    <w:p w14:paraId="264517E1" w14:textId="6C941814" w:rsidR="002A3219" w:rsidRPr="00830BE2" w:rsidRDefault="002A3219" w:rsidP="00830BE2">
      <w:pPr>
        <w:ind w:left="0" w:firstLine="0"/>
        <w:jc w:val="center"/>
      </w:pPr>
      <w:r w:rsidRPr="00830BE2">
        <w:drawing>
          <wp:inline distT="0" distB="0" distL="0" distR="0" wp14:anchorId="086C9993" wp14:editId="494C5BDE">
            <wp:extent cx="2622550" cy="1746250"/>
            <wp:effectExtent l="0" t="0" r="6350" b="6350"/>
            <wp:docPr id="1" name="Picture 1" descr="C:\Users\Sudhakar.p\AppData\Local\Microsoft\Windows\INetCache\Content.MSO\2E40D7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dhakar.p\AppData\Local\Microsoft\Windows\INetCache\Content.MSO\2E40D7A0.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22550" cy="1746250"/>
                    </a:xfrm>
                    <a:prstGeom prst="rect">
                      <a:avLst/>
                    </a:prstGeom>
                    <a:noFill/>
                    <a:ln>
                      <a:noFill/>
                    </a:ln>
                  </pic:spPr>
                </pic:pic>
              </a:graphicData>
            </a:graphic>
          </wp:inline>
        </w:drawing>
      </w:r>
    </w:p>
    <w:p w14:paraId="47E2A1DC" w14:textId="445A7212" w:rsidR="002A3219" w:rsidRPr="00830BE2" w:rsidRDefault="002A3219" w:rsidP="00830BE2">
      <w:pPr>
        <w:ind w:left="0" w:firstLine="0"/>
        <w:jc w:val="center"/>
        <w:rPr>
          <w:b/>
          <w:bCs/>
        </w:rPr>
      </w:pPr>
      <w:r w:rsidRPr="00830BE2">
        <w:rPr>
          <w:b/>
          <w:bCs/>
        </w:rPr>
        <w:t>Fig</w:t>
      </w:r>
      <w:r w:rsidR="00830BE2">
        <w:rPr>
          <w:b/>
          <w:bCs/>
        </w:rPr>
        <w:t>.</w:t>
      </w:r>
      <w:r w:rsidRPr="00830BE2">
        <w:rPr>
          <w:b/>
          <w:bCs/>
        </w:rPr>
        <w:t xml:space="preserve"> 1. Type your caption here.</w:t>
      </w:r>
    </w:p>
    <w:p w14:paraId="6DD5902A" w14:textId="129060EA" w:rsidR="002A3219" w:rsidRDefault="002A3219" w:rsidP="00830BE2">
      <w:pPr>
        <w:ind w:left="0" w:firstLine="0"/>
        <w:jc w:val="center"/>
      </w:pPr>
      <w:r w:rsidRPr="00830BE2">
        <w:t>Obtain permission and include the acknowledgement required by the copyright holder if a figure is being reproduced from another source.</w:t>
      </w:r>
    </w:p>
    <w:p w14:paraId="3FBC21A2" w14:textId="77777777" w:rsidR="00830BE2" w:rsidRPr="00830BE2" w:rsidRDefault="00830BE2" w:rsidP="00830BE2">
      <w:pPr>
        <w:ind w:left="0" w:firstLine="0"/>
      </w:pPr>
    </w:p>
    <w:p w14:paraId="35088967" w14:textId="6A442B1D" w:rsidR="002A3219" w:rsidRPr="00830BE2" w:rsidRDefault="002A3219" w:rsidP="00645E25">
      <w:pPr>
        <w:spacing w:after="240"/>
        <w:ind w:left="0" w:firstLine="0"/>
        <w:rPr>
          <w:b/>
          <w:bCs/>
        </w:rPr>
      </w:pPr>
      <w:r w:rsidRPr="00830BE2">
        <w:rPr>
          <w:b/>
          <w:bCs/>
        </w:rPr>
        <w:t xml:space="preserve">3. </w:t>
      </w:r>
      <w:r w:rsidRPr="00830BE2">
        <w:rPr>
          <w:b/>
          <w:bCs/>
        </w:rPr>
        <w:t>RESULTS AND DISCUSSION</w:t>
      </w:r>
    </w:p>
    <w:p w14:paraId="4041892B" w14:textId="30ABBF7B" w:rsidR="00830BE2" w:rsidRDefault="00830BE2" w:rsidP="00645E25">
      <w:pPr>
        <w:spacing w:line="360" w:lineRule="auto"/>
        <w:ind w:left="0" w:firstLine="0"/>
      </w:pPr>
      <w:r w:rsidRPr="00830BE2">
        <w:t>Share the main findings of your research. Use tables, graphs, or figures to help explain your results.</w:t>
      </w:r>
      <w:r w:rsidRPr="00830BE2">
        <w:t xml:space="preserve"> </w:t>
      </w:r>
      <w:r w:rsidRPr="00830BE2">
        <w:t>Talk about what the results mean and compare them with other studies. Do not repeat the same data in both text and tables. Keep the discussion short and clear</w:t>
      </w:r>
      <w:r>
        <w:t>.</w:t>
      </w:r>
    </w:p>
    <w:p w14:paraId="1B2A2676" w14:textId="77777777" w:rsidR="00830BE2" w:rsidRPr="00830BE2" w:rsidRDefault="00830BE2" w:rsidP="00830BE2">
      <w:pPr>
        <w:ind w:left="0" w:firstLine="0"/>
      </w:pPr>
    </w:p>
    <w:p w14:paraId="4F22CA9D" w14:textId="5932DD34" w:rsidR="002A3219" w:rsidRPr="00830BE2" w:rsidRDefault="002A3219" w:rsidP="00645E25">
      <w:pPr>
        <w:spacing w:after="240"/>
        <w:ind w:left="0" w:firstLine="0"/>
        <w:rPr>
          <w:b/>
          <w:bCs/>
        </w:rPr>
      </w:pPr>
      <w:r w:rsidRPr="00830BE2">
        <w:rPr>
          <w:b/>
          <w:bCs/>
        </w:rPr>
        <w:lastRenderedPageBreak/>
        <w:t xml:space="preserve">4. </w:t>
      </w:r>
      <w:r w:rsidRPr="00830BE2">
        <w:rPr>
          <w:b/>
          <w:bCs/>
        </w:rPr>
        <w:t>CONCLUSIONS</w:t>
      </w:r>
    </w:p>
    <w:p w14:paraId="04C3C7D3" w14:textId="77777777" w:rsidR="002A3219" w:rsidRPr="00830BE2" w:rsidRDefault="002A3219" w:rsidP="00645E25">
      <w:pPr>
        <w:spacing w:line="360" w:lineRule="auto"/>
        <w:ind w:left="0" w:firstLine="0"/>
      </w:pPr>
      <w:r w:rsidRPr="00830BE2">
        <w:t>Summarize what you found in the study. Explain why your findings are important. Mention any limits of the work and suggest what can be done next. Keep it brief and to the point.</w:t>
      </w:r>
    </w:p>
    <w:p w14:paraId="470F8549" w14:textId="77777777" w:rsidR="00830BE2" w:rsidRDefault="00830BE2" w:rsidP="00830BE2">
      <w:pPr>
        <w:ind w:left="0" w:firstLine="0"/>
        <w:rPr>
          <w:b/>
          <w:bCs/>
        </w:rPr>
      </w:pPr>
    </w:p>
    <w:p w14:paraId="4521DE7F" w14:textId="0B76D3E3" w:rsidR="00830BE2" w:rsidRPr="00830BE2" w:rsidRDefault="00645E25" w:rsidP="00645E25">
      <w:pPr>
        <w:ind w:left="0" w:firstLine="0"/>
        <w:rPr>
          <w:b/>
          <w:bCs/>
        </w:rPr>
      </w:pPr>
      <w:r w:rsidRPr="00830BE2">
        <w:rPr>
          <w:b/>
          <w:bCs/>
        </w:rPr>
        <w:t>REFERENCES</w:t>
      </w:r>
    </w:p>
    <w:p w14:paraId="49060DED" w14:textId="77777777" w:rsidR="002A3219" w:rsidRPr="00830BE2" w:rsidRDefault="002A3219" w:rsidP="00645E25">
      <w:pPr>
        <w:pStyle w:val="ListParagraph"/>
        <w:numPr>
          <w:ilvl w:val="0"/>
          <w:numId w:val="10"/>
        </w:numPr>
        <w:jc w:val="both"/>
      </w:pPr>
      <w:r w:rsidRPr="00830BE2">
        <w:t>Use APA 7th edition referencing style.</w:t>
      </w:r>
    </w:p>
    <w:p w14:paraId="08511E35" w14:textId="77777777" w:rsidR="002A3219" w:rsidRPr="00830BE2" w:rsidRDefault="002A3219" w:rsidP="00645E25">
      <w:pPr>
        <w:pStyle w:val="ListParagraph"/>
        <w:numPr>
          <w:ilvl w:val="0"/>
          <w:numId w:val="10"/>
        </w:numPr>
        <w:jc w:val="both"/>
      </w:pPr>
      <w:r w:rsidRPr="00830BE2">
        <w:t>Use Times New Roman, 11 pt, with single line spacing.</w:t>
      </w:r>
    </w:p>
    <w:p w14:paraId="2B009A51" w14:textId="31B73BF9" w:rsidR="002A3219" w:rsidRPr="00830BE2" w:rsidRDefault="0007450B" w:rsidP="00645E25">
      <w:pPr>
        <w:pStyle w:val="ListParagraph"/>
        <w:numPr>
          <w:ilvl w:val="0"/>
          <w:numId w:val="10"/>
        </w:numPr>
        <w:jc w:val="both"/>
      </w:pPr>
      <w:r>
        <w:t>Arrange the references a</w:t>
      </w:r>
      <w:r w:rsidR="000A64E3">
        <w:t>l</w:t>
      </w:r>
      <w:r>
        <w:t>phabetically</w:t>
      </w:r>
      <w:r w:rsidR="002A3219" w:rsidRPr="00830BE2">
        <w:t>.</w:t>
      </w:r>
    </w:p>
    <w:p w14:paraId="512CDEB4" w14:textId="77777777" w:rsidR="002A3219" w:rsidRPr="00830BE2" w:rsidRDefault="002A3219" w:rsidP="00645E25">
      <w:pPr>
        <w:pStyle w:val="ListParagraph"/>
        <w:numPr>
          <w:ilvl w:val="0"/>
          <w:numId w:val="10"/>
        </w:numPr>
        <w:jc w:val="both"/>
      </w:pPr>
      <w:r w:rsidRPr="00830BE2">
        <w:t>Ensure that all references cited in the text are included in the reference list, and vice versa.</w:t>
      </w:r>
    </w:p>
    <w:p w14:paraId="416891F5" w14:textId="6FC0577C" w:rsidR="002A3219" w:rsidRPr="00830BE2" w:rsidRDefault="002A3219" w:rsidP="00645E25">
      <w:pPr>
        <w:pStyle w:val="ListParagraph"/>
        <w:numPr>
          <w:ilvl w:val="0"/>
          <w:numId w:val="10"/>
        </w:numPr>
        <w:jc w:val="both"/>
      </w:pPr>
      <w:r w:rsidRPr="00830BE2">
        <w:t>Use hanging indentation for each reference entry.</w:t>
      </w:r>
      <w:r w:rsidR="0007450B">
        <w:t xml:space="preserve"> </w:t>
      </w:r>
    </w:p>
    <w:p w14:paraId="6285270B" w14:textId="77777777" w:rsidR="00830BE2" w:rsidRDefault="00830BE2" w:rsidP="00830BE2">
      <w:pPr>
        <w:ind w:left="0" w:firstLine="0"/>
      </w:pPr>
    </w:p>
    <w:p w14:paraId="0A369D5F" w14:textId="77777777" w:rsidR="0007450B" w:rsidRDefault="0007450B" w:rsidP="00830BE2">
      <w:pPr>
        <w:ind w:left="0" w:firstLine="0"/>
      </w:pPr>
    </w:p>
    <w:p w14:paraId="1325CB1F" w14:textId="14912768" w:rsidR="002A3219" w:rsidRPr="00830BE2" w:rsidRDefault="002A3219" w:rsidP="00830BE2">
      <w:pPr>
        <w:ind w:left="0" w:firstLine="0"/>
      </w:pPr>
      <w:r w:rsidRPr="00830BE2">
        <w:t>APA format</w:t>
      </w:r>
      <w:r w:rsidR="00230C0D">
        <w:t xml:space="preserve"> of reference</w:t>
      </w:r>
      <w:r w:rsidRPr="00830BE2">
        <w:t xml:space="preserve">: </w:t>
      </w:r>
    </w:p>
    <w:p w14:paraId="2BEE14AB" w14:textId="09E4793C" w:rsidR="002A3219" w:rsidRPr="00830BE2" w:rsidRDefault="002A3219" w:rsidP="00830BE2">
      <w:pPr>
        <w:ind w:left="0" w:firstLine="0"/>
      </w:pPr>
      <w:r w:rsidRPr="00830BE2">
        <w:t>Author, A. A., &amp; Author, B. B. (Year). Title of the article. </w:t>
      </w:r>
      <w:r w:rsidRPr="0007450B">
        <w:rPr>
          <w:i/>
          <w:iCs/>
        </w:rPr>
        <w:t>Title of the Journal</w:t>
      </w:r>
      <w:r w:rsidRPr="00830BE2">
        <w:t>, Volume (Issue), page</w:t>
      </w:r>
      <w:r w:rsidR="0007450B">
        <w:t xml:space="preserve"> number</w:t>
      </w:r>
      <w:r w:rsidRPr="00830BE2">
        <w:t xml:space="preserve"> range. https://doi.org/xxxxx</w:t>
      </w:r>
    </w:p>
    <w:p w14:paraId="12844A4A" w14:textId="77777777" w:rsidR="0007450B" w:rsidRDefault="0007450B" w:rsidP="00830BE2">
      <w:pPr>
        <w:ind w:left="0" w:firstLine="0"/>
      </w:pPr>
    </w:p>
    <w:p w14:paraId="6A16E684" w14:textId="0B964586" w:rsidR="0007450B" w:rsidRDefault="0007450B" w:rsidP="00830BE2">
      <w:pPr>
        <w:ind w:left="0" w:firstLine="0"/>
      </w:pPr>
      <w:r w:rsidRPr="00830BE2">
        <w:t>Ex:</w:t>
      </w:r>
    </w:p>
    <w:p w14:paraId="12CB35E2" w14:textId="79046C1C" w:rsidR="0007450B" w:rsidRPr="0007450B" w:rsidRDefault="0007450B" w:rsidP="0007450B">
      <w:pPr>
        <w:widowControl w:val="0"/>
        <w:autoSpaceDE w:val="0"/>
        <w:autoSpaceDN w:val="0"/>
        <w:adjustRightInd w:val="0"/>
        <w:ind w:left="480" w:hanging="480"/>
        <w:rPr>
          <w:rFonts w:cs="Times New Roman"/>
          <w:noProof/>
        </w:rPr>
      </w:pPr>
      <w:r>
        <w:fldChar w:fldCharType="begin" w:fldLock="1"/>
      </w:r>
      <w:r>
        <w:instrText xml:space="preserve">ADDIN Mendeley Bibliography CSL_BIBLIOGRAPHY </w:instrText>
      </w:r>
      <w:r>
        <w:fldChar w:fldCharType="separate"/>
      </w:r>
      <w:r w:rsidRPr="0007450B">
        <w:rPr>
          <w:rFonts w:cs="Times New Roman"/>
          <w:noProof/>
        </w:rPr>
        <w:t xml:space="preserve">Apeagyei, A. K., Grenfell, J. R. A., &amp; Airey, G. D. (2014). Evaluation of moisture sorption and diffusion characteristics of asphalt mastics using manual and automated gravimetric sorption techniques. </w:t>
      </w:r>
      <w:r w:rsidRPr="0007450B">
        <w:rPr>
          <w:rFonts w:cs="Times New Roman"/>
          <w:i/>
          <w:iCs/>
          <w:noProof/>
        </w:rPr>
        <w:t>Journal of Materials in Civil Engineering</w:t>
      </w:r>
      <w:r w:rsidRPr="0007450B">
        <w:rPr>
          <w:rFonts w:cs="Times New Roman"/>
          <w:noProof/>
        </w:rPr>
        <w:t xml:space="preserve">, </w:t>
      </w:r>
      <w:r w:rsidRPr="0007450B">
        <w:rPr>
          <w:rFonts w:cs="Times New Roman"/>
          <w:i/>
          <w:iCs/>
          <w:noProof/>
        </w:rPr>
        <w:t>26</w:t>
      </w:r>
      <w:r w:rsidRPr="0007450B">
        <w:rPr>
          <w:rFonts w:cs="Times New Roman"/>
          <w:noProof/>
        </w:rPr>
        <w:t>(8), 1–12. https://doi.org/10.1061/(ASCE)MT.1943-5533.0000929</w:t>
      </w:r>
    </w:p>
    <w:p w14:paraId="18DED0DB" w14:textId="77777777" w:rsidR="0007450B" w:rsidRPr="0007450B" w:rsidRDefault="0007450B" w:rsidP="0007450B">
      <w:pPr>
        <w:widowControl w:val="0"/>
        <w:autoSpaceDE w:val="0"/>
        <w:autoSpaceDN w:val="0"/>
        <w:adjustRightInd w:val="0"/>
        <w:ind w:left="480" w:hanging="480"/>
        <w:rPr>
          <w:rFonts w:cs="Times New Roman"/>
          <w:noProof/>
        </w:rPr>
      </w:pPr>
      <w:r w:rsidRPr="0007450B">
        <w:rPr>
          <w:rFonts w:cs="Times New Roman"/>
          <w:noProof/>
        </w:rPr>
        <w:t xml:space="preserve">Nivitha, M. R., Prasad, E., &amp; Krishnan, J. M. (2016). Ageing in modified bitumen using FTIR spectroscopy. </w:t>
      </w:r>
      <w:r w:rsidRPr="0007450B">
        <w:rPr>
          <w:rFonts w:cs="Times New Roman"/>
          <w:i/>
          <w:iCs/>
          <w:noProof/>
        </w:rPr>
        <w:t>International Journal of Pavement Engineering</w:t>
      </w:r>
      <w:r w:rsidRPr="0007450B">
        <w:rPr>
          <w:rFonts w:cs="Times New Roman"/>
          <w:noProof/>
        </w:rPr>
        <w:t xml:space="preserve">, </w:t>
      </w:r>
      <w:r w:rsidRPr="0007450B">
        <w:rPr>
          <w:rFonts w:cs="Times New Roman"/>
          <w:i/>
          <w:iCs/>
          <w:noProof/>
        </w:rPr>
        <w:t>17</w:t>
      </w:r>
      <w:r w:rsidRPr="0007450B">
        <w:rPr>
          <w:rFonts w:cs="Times New Roman"/>
          <w:noProof/>
        </w:rPr>
        <w:t>(7), 565–577. https://doi.org/10.1080/10298436.2015.1007230</w:t>
      </w:r>
    </w:p>
    <w:p w14:paraId="29236479" w14:textId="1EF5EAEA" w:rsidR="002A3219" w:rsidRPr="00830BE2" w:rsidRDefault="0007450B" w:rsidP="0007450B">
      <w:pPr>
        <w:ind w:left="0" w:firstLine="0"/>
      </w:pPr>
      <w:r>
        <w:fldChar w:fldCharType="end"/>
      </w:r>
    </w:p>
    <w:p w14:paraId="4DD22D1B" w14:textId="77777777" w:rsidR="002A3219" w:rsidRPr="00830BE2" w:rsidRDefault="002A3219" w:rsidP="00830BE2">
      <w:pPr>
        <w:ind w:left="0" w:firstLine="0"/>
      </w:pPr>
    </w:p>
    <w:p w14:paraId="6D0C38A4" w14:textId="77777777" w:rsidR="002A3219" w:rsidRPr="00830BE2" w:rsidRDefault="002A3219" w:rsidP="00830BE2">
      <w:pPr>
        <w:ind w:left="0" w:firstLine="0"/>
      </w:pPr>
    </w:p>
    <w:p w14:paraId="4F4B580F" w14:textId="1687ADFB" w:rsidR="002A3219" w:rsidRPr="00830BE2" w:rsidRDefault="002A3219" w:rsidP="00830BE2">
      <w:pPr>
        <w:ind w:left="0" w:firstLine="0"/>
        <w:rPr>
          <w:lang w:val="en-US"/>
        </w:rPr>
      </w:pPr>
    </w:p>
    <w:p w14:paraId="4EB68BE7" w14:textId="73D19473" w:rsidR="002A3219" w:rsidRPr="00830BE2" w:rsidRDefault="002A3219" w:rsidP="00830BE2">
      <w:pPr>
        <w:ind w:left="0" w:firstLine="0"/>
        <w:rPr>
          <w:lang w:val="en-US"/>
        </w:rPr>
      </w:pPr>
    </w:p>
    <w:sectPr w:rsidR="002A3219" w:rsidRPr="00830BE2" w:rsidSect="0094304A">
      <w:headerReference w:type="default" r:id="rId40"/>
      <w:pgSz w:w="12240" w:h="15840" w:code="1"/>
      <w:pgMar w:top="1440" w:right="1440" w:bottom="1440" w:left="1440" w:header="45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DD2A7" w14:textId="77777777" w:rsidR="006D1560" w:rsidRDefault="006D1560" w:rsidP="001E653A">
      <w:r>
        <w:separator/>
      </w:r>
    </w:p>
  </w:endnote>
  <w:endnote w:type="continuationSeparator" w:id="0">
    <w:p w14:paraId="2629A4AF" w14:textId="77777777" w:rsidR="006D1560" w:rsidRDefault="006D1560" w:rsidP="001E6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42B91" w14:textId="77777777" w:rsidR="006D1560" w:rsidRDefault="006D1560" w:rsidP="001E653A">
      <w:r>
        <w:separator/>
      </w:r>
    </w:p>
  </w:footnote>
  <w:footnote w:type="continuationSeparator" w:id="0">
    <w:p w14:paraId="70DABD21" w14:textId="77777777" w:rsidR="006D1560" w:rsidRDefault="006D1560" w:rsidP="001E6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6"/>
      <w:gridCol w:w="8089"/>
    </w:tblGrid>
    <w:tr w:rsidR="0094304A" w14:paraId="3013C4B3" w14:textId="77777777" w:rsidTr="0094304A">
      <w:tc>
        <w:tcPr>
          <w:tcW w:w="1255" w:type="dxa"/>
        </w:tcPr>
        <w:p w14:paraId="6B7ED93A" w14:textId="77777777" w:rsidR="0094304A" w:rsidRDefault="0094304A" w:rsidP="0094304A">
          <w:pPr>
            <w:pStyle w:val="Header"/>
            <w:tabs>
              <w:tab w:val="left" w:pos="2496"/>
            </w:tabs>
            <w:ind w:left="0" w:firstLine="0"/>
          </w:pPr>
          <w:r>
            <w:rPr>
              <w:noProof/>
              <w:color w:val="000000"/>
            </w:rPr>
            <w:drawing>
              <wp:inline distT="0" distB="0" distL="0" distR="0" wp14:anchorId="016DE238" wp14:editId="6F8C33FD">
                <wp:extent cx="830580" cy="708660"/>
                <wp:effectExtent l="0" t="0" r="7620" b="0"/>
                <wp:docPr id="2002427804" name="image1.jp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close-up of a logo&#10;&#10;Description automatically generated"/>
                        <pic:cNvPicPr preferRelativeResize="0"/>
                      </pic:nvPicPr>
                      <pic:blipFill rotWithShape="1">
                        <a:blip r:embed="rId1"/>
                        <a:srcRect l="10589" t="11628" r="73424" b="15353"/>
                        <a:stretch>
                          <a:fillRect/>
                        </a:stretch>
                      </pic:blipFill>
                      <pic:spPr bwMode="auto">
                        <a:xfrm>
                          <a:off x="0" y="0"/>
                          <a:ext cx="832060" cy="709923"/>
                        </a:xfrm>
                        <a:prstGeom prst="rect">
                          <a:avLst/>
                        </a:prstGeom>
                        <a:ln>
                          <a:noFill/>
                        </a:ln>
                        <a:extLst>
                          <a:ext uri="{53640926-AAD7-44D8-BBD7-CCE9431645EC}">
                            <a14:shadowObscured xmlns:a14="http://schemas.microsoft.com/office/drawing/2010/main"/>
                          </a:ext>
                        </a:extLst>
                      </pic:spPr>
                    </pic:pic>
                  </a:graphicData>
                </a:graphic>
              </wp:inline>
            </w:drawing>
          </w:r>
        </w:p>
      </w:tc>
      <w:tc>
        <w:tcPr>
          <w:tcW w:w="8370" w:type="dxa"/>
        </w:tcPr>
        <w:p w14:paraId="7C607243" w14:textId="77777777" w:rsidR="0094304A" w:rsidRPr="009B78D7" w:rsidRDefault="0094304A" w:rsidP="0094304A">
          <w:pPr>
            <w:pStyle w:val="Header"/>
            <w:tabs>
              <w:tab w:val="left" w:pos="2496"/>
            </w:tabs>
            <w:ind w:left="246"/>
            <w:jc w:val="center"/>
            <w:rPr>
              <w:b/>
              <w:bCs/>
              <w:sz w:val="28"/>
              <w:szCs w:val="28"/>
            </w:rPr>
          </w:pPr>
          <w:r w:rsidRPr="009B78D7">
            <w:rPr>
              <w:b/>
              <w:bCs/>
              <w:sz w:val="28"/>
              <w:szCs w:val="28"/>
            </w:rPr>
            <w:t>International Conference on Civil Engineering Materials and Emerging Novel Technologies (CEMENT’26)</w:t>
          </w:r>
        </w:p>
        <w:p w14:paraId="1B0C7FA2" w14:textId="74EF8D4C" w:rsidR="0094304A" w:rsidRDefault="0094304A" w:rsidP="0094304A">
          <w:pPr>
            <w:pStyle w:val="Header"/>
            <w:tabs>
              <w:tab w:val="left" w:pos="2496"/>
            </w:tabs>
            <w:ind w:left="246"/>
            <w:jc w:val="center"/>
            <w:rPr>
              <w:sz w:val="22"/>
              <w:szCs w:val="22"/>
            </w:rPr>
          </w:pPr>
          <w:r>
            <w:rPr>
              <w:sz w:val="22"/>
              <w:szCs w:val="22"/>
            </w:rPr>
            <w:t>Organized by School of Civil and Environmental Sciences, JSPM University Pune</w:t>
          </w:r>
        </w:p>
        <w:p w14:paraId="4989371A" w14:textId="77777777" w:rsidR="0094304A" w:rsidRPr="009B78D7" w:rsidRDefault="0094304A" w:rsidP="0094304A">
          <w:pPr>
            <w:pStyle w:val="Header"/>
            <w:tabs>
              <w:tab w:val="left" w:pos="2496"/>
            </w:tabs>
            <w:ind w:left="246"/>
            <w:jc w:val="center"/>
            <w:rPr>
              <w:sz w:val="28"/>
              <w:szCs w:val="28"/>
            </w:rPr>
          </w:pPr>
          <w:r w:rsidRPr="009B78D7">
            <w:rPr>
              <w:sz w:val="22"/>
              <w:szCs w:val="22"/>
            </w:rPr>
            <w:t>February 14-15, 2026</w:t>
          </w:r>
        </w:p>
      </w:tc>
    </w:tr>
  </w:tbl>
  <w:p w14:paraId="7517AB88" w14:textId="53C803A5" w:rsidR="0094304A" w:rsidRPr="0094304A" w:rsidRDefault="0094304A" w:rsidP="0094304A">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9825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E6771C"/>
    <w:multiLevelType w:val="hybridMultilevel"/>
    <w:tmpl w:val="9228A3E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2" w15:restartNumberingAfterBreak="0">
    <w:nsid w:val="16D81A58"/>
    <w:multiLevelType w:val="hybridMultilevel"/>
    <w:tmpl w:val="A1F84DAE"/>
    <w:lvl w:ilvl="0" w:tplc="3DBA5AA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2D118A"/>
    <w:multiLevelType w:val="hybridMultilevel"/>
    <w:tmpl w:val="30688572"/>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2AE121F0"/>
    <w:multiLevelType w:val="hybridMultilevel"/>
    <w:tmpl w:val="5A468778"/>
    <w:lvl w:ilvl="0" w:tplc="3DBA5A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900B9"/>
    <w:multiLevelType w:val="hybridMultilevel"/>
    <w:tmpl w:val="B978DD98"/>
    <w:lvl w:ilvl="0" w:tplc="3DBA5A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AD076F"/>
    <w:multiLevelType w:val="hybridMultilevel"/>
    <w:tmpl w:val="9EEA28D8"/>
    <w:lvl w:ilvl="0" w:tplc="3DBA5AA6">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418963CB"/>
    <w:multiLevelType w:val="hybridMultilevel"/>
    <w:tmpl w:val="FD80CA94"/>
    <w:lvl w:ilvl="0" w:tplc="3DBA5AA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D046704"/>
    <w:multiLevelType w:val="hybridMultilevel"/>
    <w:tmpl w:val="F522BDA2"/>
    <w:lvl w:ilvl="0" w:tplc="01C2D5D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8C0BC0"/>
    <w:multiLevelType w:val="hybridMultilevel"/>
    <w:tmpl w:val="975E8AE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122767">
    <w:abstractNumId w:val="9"/>
  </w:num>
  <w:num w:numId="2" w16cid:durableId="1918401789">
    <w:abstractNumId w:val="3"/>
  </w:num>
  <w:num w:numId="3" w16cid:durableId="1961720888">
    <w:abstractNumId w:val="8"/>
  </w:num>
  <w:num w:numId="4" w16cid:durableId="172456299">
    <w:abstractNumId w:val="1"/>
  </w:num>
  <w:num w:numId="5" w16cid:durableId="368337554">
    <w:abstractNumId w:val="7"/>
  </w:num>
  <w:num w:numId="6" w16cid:durableId="329872907">
    <w:abstractNumId w:val="0"/>
  </w:num>
  <w:num w:numId="7" w16cid:durableId="71394231">
    <w:abstractNumId w:val="6"/>
  </w:num>
  <w:num w:numId="8" w16cid:durableId="1775205094">
    <w:abstractNumId w:val="2"/>
  </w:num>
  <w:num w:numId="9" w16cid:durableId="1893299368">
    <w:abstractNumId w:val="5"/>
  </w:num>
  <w:num w:numId="10" w16cid:durableId="8149493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EC0"/>
    <w:rsid w:val="00003277"/>
    <w:rsid w:val="00011710"/>
    <w:rsid w:val="000239FC"/>
    <w:rsid w:val="0002413D"/>
    <w:rsid w:val="00043876"/>
    <w:rsid w:val="0005696B"/>
    <w:rsid w:val="0006212F"/>
    <w:rsid w:val="0007450B"/>
    <w:rsid w:val="0009515C"/>
    <w:rsid w:val="000A0036"/>
    <w:rsid w:val="000A64E3"/>
    <w:rsid w:val="000D4808"/>
    <w:rsid w:val="00130085"/>
    <w:rsid w:val="0013549C"/>
    <w:rsid w:val="00144402"/>
    <w:rsid w:val="0019633D"/>
    <w:rsid w:val="001A2E38"/>
    <w:rsid w:val="001C12DD"/>
    <w:rsid w:val="001C4745"/>
    <w:rsid w:val="001D218A"/>
    <w:rsid w:val="001E653A"/>
    <w:rsid w:val="001F3501"/>
    <w:rsid w:val="00202655"/>
    <w:rsid w:val="00230C0D"/>
    <w:rsid w:val="00247019"/>
    <w:rsid w:val="002869AC"/>
    <w:rsid w:val="002A3219"/>
    <w:rsid w:val="002A4D2D"/>
    <w:rsid w:val="002B47D4"/>
    <w:rsid w:val="002C5C33"/>
    <w:rsid w:val="002D2F13"/>
    <w:rsid w:val="003008A8"/>
    <w:rsid w:val="00343177"/>
    <w:rsid w:val="00343533"/>
    <w:rsid w:val="003533CE"/>
    <w:rsid w:val="0035349C"/>
    <w:rsid w:val="003537C0"/>
    <w:rsid w:val="00362D3E"/>
    <w:rsid w:val="0037468D"/>
    <w:rsid w:val="0039045E"/>
    <w:rsid w:val="003C4919"/>
    <w:rsid w:val="003C5C80"/>
    <w:rsid w:val="003D622B"/>
    <w:rsid w:val="003E1839"/>
    <w:rsid w:val="003F4193"/>
    <w:rsid w:val="00420CE2"/>
    <w:rsid w:val="00425844"/>
    <w:rsid w:val="004260C7"/>
    <w:rsid w:val="0044623E"/>
    <w:rsid w:val="004621F0"/>
    <w:rsid w:val="004A3E02"/>
    <w:rsid w:val="004A4C1D"/>
    <w:rsid w:val="004C7D16"/>
    <w:rsid w:val="004E1DA1"/>
    <w:rsid w:val="004F4697"/>
    <w:rsid w:val="004F54A6"/>
    <w:rsid w:val="00523848"/>
    <w:rsid w:val="005351CE"/>
    <w:rsid w:val="005377C8"/>
    <w:rsid w:val="00572489"/>
    <w:rsid w:val="00574C79"/>
    <w:rsid w:val="005762BA"/>
    <w:rsid w:val="005A39A5"/>
    <w:rsid w:val="005B376D"/>
    <w:rsid w:val="005C2C55"/>
    <w:rsid w:val="005F24CC"/>
    <w:rsid w:val="006450AB"/>
    <w:rsid w:val="006457BC"/>
    <w:rsid w:val="00645E25"/>
    <w:rsid w:val="0068113D"/>
    <w:rsid w:val="00686DE3"/>
    <w:rsid w:val="006A3D02"/>
    <w:rsid w:val="006B3F2E"/>
    <w:rsid w:val="006D1560"/>
    <w:rsid w:val="006D1B4B"/>
    <w:rsid w:val="006E4933"/>
    <w:rsid w:val="00730415"/>
    <w:rsid w:val="00741705"/>
    <w:rsid w:val="00751DF7"/>
    <w:rsid w:val="007717A3"/>
    <w:rsid w:val="00773562"/>
    <w:rsid w:val="00775177"/>
    <w:rsid w:val="007D2BCD"/>
    <w:rsid w:val="007E3475"/>
    <w:rsid w:val="0080512E"/>
    <w:rsid w:val="00824CA4"/>
    <w:rsid w:val="00830BE2"/>
    <w:rsid w:val="008407D2"/>
    <w:rsid w:val="008440C6"/>
    <w:rsid w:val="0085321F"/>
    <w:rsid w:val="00871DA0"/>
    <w:rsid w:val="0088688E"/>
    <w:rsid w:val="008A6D2E"/>
    <w:rsid w:val="008D52FF"/>
    <w:rsid w:val="008D5C4E"/>
    <w:rsid w:val="008E401D"/>
    <w:rsid w:val="008F4CCF"/>
    <w:rsid w:val="008F4D28"/>
    <w:rsid w:val="00902D36"/>
    <w:rsid w:val="00920DD8"/>
    <w:rsid w:val="0092264C"/>
    <w:rsid w:val="009348F9"/>
    <w:rsid w:val="0094304A"/>
    <w:rsid w:val="00963CCF"/>
    <w:rsid w:val="00974FD6"/>
    <w:rsid w:val="00975153"/>
    <w:rsid w:val="00992275"/>
    <w:rsid w:val="00996703"/>
    <w:rsid w:val="009A0F1E"/>
    <w:rsid w:val="009A473C"/>
    <w:rsid w:val="009C2B11"/>
    <w:rsid w:val="009E0880"/>
    <w:rsid w:val="009E13EE"/>
    <w:rsid w:val="00A17178"/>
    <w:rsid w:val="00A62B5D"/>
    <w:rsid w:val="00A816E2"/>
    <w:rsid w:val="00A87D82"/>
    <w:rsid w:val="00A96552"/>
    <w:rsid w:val="00AA1E75"/>
    <w:rsid w:val="00AB4906"/>
    <w:rsid w:val="00AB5897"/>
    <w:rsid w:val="00AC2A28"/>
    <w:rsid w:val="00AC4F15"/>
    <w:rsid w:val="00AC5C75"/>
    <w:rsid w:val="00AD05ED"/>
    <w:rsid w:val="00AE0182"/>
    <w:rsid w:val="00B27510"/>
    <w:rsid w:val="00B341D0"/>
    <w:rsid w:val="00B936A1"/>
    <w:rsid w:val="00BE439C"/>
    <w:rsid w:val="00BE67A3"/>
    <w:rsid w:val="00C11B40"/>
    <w:rsid w:val="00C40895"/>
    <w:rsid w:val="00C523D0"/>
    <w:rsid w:val="00C55B85"/>
    <w:rsid w:val="00C612A6"/>
    <w:rsid w:val="00C70D75"/>
    <w:rsid w:val="00C8050D"/>
    <w:rsid w:val="00C90917"/>
    <w:rsid w:val="00CB1B68"/>
    <w:rsid w:val="00CC42E0"/>
    <w:rsid w:val="00D24D58"/>
    <w:rsid w:val="00D26AF3"/>
    <w:rsid w:val="00D3181C"/>
    <w:rsid w:val="00D478B4"/>
    <w:rsid w:val="00D5306E"/>
    <w:rsid w:val="00D87253"/>
    <w:rsid w:val="00DA3EC0"/>
    <w:rsid w:val="00DB65BF"/>
    <w:rsid w:val="00DD2785"/>
    <w:rsid w:val="00DF0488"/>
    <w:rsid w:val="00E41D98"/>
    <w:rsid w:val="00E43CA1"/>
    <w:rsid w:val="00E82223"/>
    <w:rsid w:val="00E90FE8"/>
    <w:rsid w:val="00E97250"/>
    <w:rsid w:val="00EA609B"/>
    <w:rsid w:val="00ED098D"/>
    <w:rsid w:val="00ED729F"/>
    <w:rsid w:val="00EE498B"/>
    <w:rsid w:val="00EE71FB"/>
    <w:rsid w:val="00EF198B"/>
    <w:rsid w:val="00EF1C58"/>
    <w:rsid w:val="00F007AF"/>
    <w:rsid w:val="00F22827"/>
    <w:rsid w:val="00F35E37"/>
    <w:rsid w:val="00F400D9"/>
    <w:rsid w:val="00F47BB4"/>
    <w:rsid w:val="00F71281"/>
    <w:rsid w:val="00F91E39"/>
    <w:rsid w:val="00FB0F26"/>
    <w:rsid w:val="00FC0796"/>
    <w:rsid w:val="00FE0342"/>
    <w:rsid w:val="00FE3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79720"/>
  <w15:docId w15:val="{22FC95C9-D65E-4CCE-A8CA-73DDC46D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897"/>
    <w:pPr>
      <w:spacing w:after="0" w:line="240" w:lineRule="auto"/>
      <w:ind w:left="714" w:hanging="357"/>
    </w:pPr>
    <w:rPr>
      <w:rFonts w:ascii="Times New Roman" w:hAnsi="Times New Roman"/>
      <w:sz w:val="24"/>
    </w:rPr>
  </w:style>
  <w:style w:type="paragraph" w:styleId="Heading1">
    <w:name w:val="heading 1"/>
    <w:basedOn w:val="Normal"/>
    <w:next w:val="Normal"/>
    <w:link w:val="Heading1Char"/>
    <w:uiPriority w:val="9"/>
    <w:qFormat/>
    <w:rsid w:val="00AC5C75"/>
    <w:pPr>
      <w:keepNext/>
      <w:keepLines/>
      <w:spacing w:before="240" w:after="240"/>
      <w:ind w:left="0" w:firstLine="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C5C75"/>
    <w:pPr>
      <w:keepNext/>
      <w:keepLines/>
      <w:spacing w:before="240" w:after="240"/>
      <w:ind w:left="0" w:firstLine="0"/>
      <w:jc w:val="left"/>
      <w:outlineLvl w:val="1"/>
    </w:pPr>
    <w:rPr>
      <w:rFonts w:ascii="Times New Roman Bold" w:eastAsiaTheme="majorEastAsia" w:hAnsi="Times New Roman Bold" w:cstheme="majorBidi"/>
      <w:b/>
      <w:szCs w:val="26"/>
    </w:rPr>
  </w:style>
  <w:style w:type="paragraph" w:styleId="Heading3">
    <w:name w:val="heading 3"/>
    <w:basedOn w:val="Heading1"/>
    <w:next w:val="Normal"/>
    <w:link w:val="Heading3Char"/>
    <w:uiPriority w:val="9"/>
    <w:unhideWhenUsed/>
    <w:qFormat/>
    <w:rsid w:val="00AC5C75"/>
    <w:pPr>
      <w:outlineLvl w:val="2"/>
    </w:pPr>
    <w:rPr>
      <w:rFonts w:ascii="Times New Roman Bold" w:hAnsi="Times New Roman Bold"/>
      <w:i/>
      <w:szCs w:val="24"/>
    </w:rPr>
  </w:style>
  <w:style w:type="paragraph" w:styleId="Heading4">
    <w:name w:val="heading 4"/>
    <w:basedOn w:val="Normal"/>
    <w:next w:val="Normal"/>
    <w:link w:val="Heading4Char"/>
    <w:uiPriority w:val="9"/>
    <w:semiHidden/>
    <w:unhideWhenUsed/>
    <w:qFormat/>
    <w:rsid w:val="00BE439C"/>
    <w:pPr>
      <w:keepNext/>
      <w:keepLines/>
      <w:spacing w:before="200" w:line="480" w:lineRule="auto"/>
      <w:ind w:left="0" w:firstLine="0"/>
      <w:jc w:val="left"/>
      <w:outlineLvl w:val="3"/>
    </w:pPr>
    <w:rPr>
      <w:rFonts w:asciiTheme="majorHAnsi" w:eastAsiaTheme="majorEastAsia" w:hAnsiTheme="maj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Title">
    <w:name w:val="AbstractTitle"/>
    <w:basedOn w:val="Heading1"/>
    <w:rsid w:val="003F4193"/>
    <w:rPr>
      <w:rFonts w:eastAsiaTheme="minorHAnsi" w:cs="Tahoma"/>
      <w:bCs/>
      <w:iCs/>
      <w:szCs w:val="16"/>
      <w:lang w:val="en-US"/>
    </w:rPr>
  </w:style>
  <w:style w:type="character" w:customStyle="1" w:styleId="Heading1Char">
    <w:name w:val="Heading 1 Char"/>
    <w:basedOn w:val="DefaultParagraphFont"/>
    <w:link w:val="Heading1"/>
    <w:uiPriority w:val="9"/>
    <w:rsid w:val="00AC5C75"/>
    <w:rPr>
      <w:rFonts w:ascii="Times New Roman" w:eastAsiaTheme="majorEastAsia" w:hAnsi="Times New Roman" w:cstheme="majorBidi"/>
      <w:b/>
      <w:sz w:val="24"/>
      <w:szCs w:val="32"/>
    </w:rPr>
  </w:style>
  <w:style w:type="paragraph" w:customStyle="1" w:styleId="ManuscriptTitle">
    <w:name w:val="ManuscriptTitle"/>
    <w:rsid w:val="0080512E"/>
    <w:pPr>
      <w:spacing w:after="0" w:line="240" w:lineRule="auto"/>
      <w:jc w:val="center"/>
    </w:pPr>
    <w:rPr>
      <w:rFonts w:ascii="Times New Roman Bold" w:eastAsia="Times New Roman" w:hAnsi="Times New Roman Bold" w:cs="Latha"/>
      <w:b/>
      <w:sz w:val="24"/>
      <w:lang w:val="en-US"/>
    </w:rPr>
  </w:style>
  <w:style w:type="paragraph" w:customStyle="1" w:styleId="Authors">
    <w:name w:val="Authors"/>
    <w:rsid w:val="008407D2"/>
    <w:pPr>
      <w:spacing w:before="240" w:after="240" w:line="240" w:lineRule="auto"/>
      <w:jc w:val="center"/>
    </w:pPr>
    <w:rPr>
      <w:rFonts w:ascii="Times New Roman" w:eastAsia="Times New Roman" w:hAnsi="Times New Roman" w:cs="Latha"/>
      <w:sz w:val="24"/>
      <w:lang w:val="en-US"/>
    </w:rPr>
  </w:style>
  <w:style w:type="character" w:customStyle="1" w:styleId="surname">
    <w:name w:val="surname"/>
    <w:rsid w:val="00AD05ED"/>
    <w:rPr>
      <w:rFonts w:ascii="Times New Roman" w:hAnsi="Times New Roman"/>
      <w:sz w:val="24"/>
      <w:bdr w:val="none" w:sz="0" w:space="0" w:color="auto"/>
    </w:rPr>
  </w:style>
  <w:style w:type="character" w:customStyle="1" w:styleId="role">
    <w:name w:val="role"/>
    <w:rsid w:val="00AD05ED"/>
    <w:rPr>
      <w:rFonts w:ascii="Times New Roman" w:hAnsi="Times New Roman"/>
      <w:sz w:val="24"/>
      <w:bdr w:val="none" w:sz="0" w:space="0" w:color="auto"/>
    </w:rPr>
  </w:style>
  <w:style w:type="character" w:customStyle="1" w:styleId="degree">
    <w:name w:val="degree"/>
    <w:rsid w:val="00F400D9"/>
    <w:rPr>
      <w:rFonts w:ascii="Times New Roman" w:hAnsi="Times New Roman"/>
      <w:sz w:val="24"/>
      <w:bdr w:val="none" w:sz="0" w:space="0" w:color="auto"/>
    </w:rPr>
  </w:style>
  <w:style w:type="character" w:customStyle="1" w:styleId="affCite">
    <w:name w:val="affCite"/>
    <w:uiPriority w:val="1"/>
    <w:qFormat/>
    <w:rsid w:val="00AD05ED"/>
    <w:rPr>
      <w:bdr w:val="none" w:sz="0" w:space="0" w:color="auto"/>
      <w:vertAlign w:val="superscript"/>
    </w:rPr>
  </w:style>
  <w:style w:type="character" w:customStyle="1" w:styleId="givenName">
    <w:name w:val="givenName"/>
    <w:rsid w:val="00AB4906"/>
    <w:rPr>
      <w:rFonts w:ascii="Times New Roman" w:hAnsi="Times New Roman"/>
      <w:sz w:val="24"/>
      <w:bdr w:val="none" w:sz="0" w:space="0" w:color="auto"/>
    </w:rPr>
  </w:style>
  <w:style w:type="character" w:customStyle="1" w:styleId="connect">
    <w:name w:val="connect"/>
    <w:uiPriority w:val="1"/>
    <w:qFormat/>
    <w:rsid w:val="00AD05ED"/>
    <w:rPr>
      <w:bdr w:val="none" w:sz="0" w:space="0" w:color="auto"/>
    </w:rPr>
  </w:style>
  <w:style w:type="paragraph" w:customStyle="1" w:styleId="AuthorAffiliation">
    <w:name w:val="AuthorAffiliation"/>
    <w:autoRedefine/>
    <w:rsid w:val="008407D2"/>
    <w:pPr>
      <w:spacing w:after="0" w:line="240" w:lineRule="auto"/>
      <w:jc w:val="left"/>
    </w:pPr>
    <w:rPr>
      <w:rFonts w:ascii="Times New Roman" w:eastAsia="Times New Roman" w:hAnsi="Times New Roman" w:cs="Latha"/>
      <w:sz w:val="24"/>
      <w:lang w:val="en-US"/>
    </w:rPr>
  </w:style>
  <w:style w:type="character" w:customStyle="1" w:styleId="institution">
    <w:name w:val="institution"/>
    <w:rsid w:val="00AB4906"/>
    <w:rPr>
      <w:rFonts w:ascii="Times New Roman" w:hAnsi="Times New Roman"/>
      <w:sz w:val="24"/>
      <w:bdr w:val="none" w:sz="0" w:space="0" w:color="auto"/>
    </w:rPr>
  </w:style>
  <w:style w:type="character" w:customStyle="1" w:styleId="email">
    <w:name w:val="email"/>
    <w:rsid w:val="00F400D9"/>
    <w:rPr>
      <w:rFonts w:ascii="Times New Roman" w:hAnsi="Times New Roman"/>
      <w:sz w:val="24"/>
      <w:bdr w:val="none" w:sz="0" w:space="0" w:color="auto"/>
    </w:rPr>
  </w:style>
  <w:style w:type="character" w:customStyle="1" w:styleId="label">
    <w:name w:val="label"/>
    <w:rsid w:val="00AD05ED"/>
    <w:rPr>
      <w:rFonts w:ascii="Times New Roman" w:hAnsi="Times New Roman"/>
      <w:sz w:val="24"/>
      <w:bdr w:val="none" w:sz="0" w:space="0" w:color="auto"/>
    </w:rPr>
  </w:style>
  <w:style w:type="paragraph" w:customStyle="1" w:styleId="AbstractText">
    <w:name w:val="AbstractText"/>
    <w:rsid w:val="00AC5C75"/>
    <w:pPr>
      <w:spacing w:after="240" w:line="240" w:lineRule="auto"/>
      <w:ind w:firstLine="357"/>
    </w:pPr>
    <w:rPr>
      <w:rFonts w:ascii="Times New Roman" w:eastAsia="Times New Roman" w:hAnsi="Times New Roman" w:cs="Latha"/>
      <w:sz w:val="24"/>
      <w:lang w:val="en-US"/>
    </w:rPr>
  </w:style>
  <w:style w:type="paragraph" w:customStyle="1" w:styleId="Keywords">
    <w:name w:val="Keywords"/>
    <w:rsid w:val="00AC5C75"/>
    <w:pPr>
      <w:spacing w:before="120" w:after="240" w:line="240" w:lineRule="auto"/>
    </w:pPr>
    <w:rPr>
      <w:rFonts w:ascii="Times New Roman" w:eastAsia="Times New Roman" w:hAnsi="Times New Roman" w:cs="Latha"/>
      <w:sz w:val="24"/>
      <w:szCs w:val="24"/>
      <w:lang w:val="en-US"/>
    </w:rPr>
  </w:style>
  <w:style w:type="character" w:customStyle="1" w:styleId="kwd">
    <w:name w:val="kwd"/>
    <w:rsid w:val="00AB4906"/>
    <w:rPr>
      <w:rFonts w:ascii="Times New Roman" w:hAnsi="Times New Roman"/>
      <w:sz w:val="24"/>
      <w:bdr w:val="none" w:sz="0" w:space="0" w:color="auto"/>
    </w:rPr>
  </w:style>
  <w:style w:type="character" w:customStyle="1" w:styleId="kwdTitle">
    <w:name w:val="kwdTitle"/>
    <w:rsid w:val="00AD05ED"/>
    <w:rPr>
      <w:rFonts w:ascii="Times New Roman" w:hAnsi="Times New Roman"/>
      <w:sz w:val="24"/>
      <w:u w:color="548DD4"/>
      <w:bdr w:val="none" w:sz="0" w:space="0" w:color="auto"/>
    </w:rPr>
  </w:style>
  <w:style w:type="character" w:customStyle="1" w:styleId="Heading2Char">
    <w:name w:val="Heading 2 Char"/>
    <w:basedOn w:val="DefaultParagraphFont"/>
    <w:link w:val="Heading2"/>
    <w:uiPriority w:val="9"/>
    <w:rsid w:val="00AC5C75"/>
    <w:rPr>
      <w:rFonts w:ascii="Times New Roman Bold" w:eastAsiaTheme="majorEastAsia" w:hAnsi="Times New Roman Bold" w:cstheme="majorBidi"/>
      <w:b/>
      <w:sz w:val="24"/>
      <w:szCs w:val="26"/>
    </w:rPr>
  </w:style>
  <w:style w:type="character" w:customStyle="1" w:styleId="Heading3Char">
    <w:name w:val="Heading 3 Char"/>
    <w:basedOn w:val="DefaultParagraphFont"/>
    <w:link w:val="Heading3"/>
    <w:uiPriority w:val="9"/>
    <w:rsid w:val="00AC5C75"/>
    <w:rPr>
      <w:rFonts w:ascii="Times New Roman Bold" w:eastAsiaTheme="majorEastAsia" w:hAnsi="Times New Roman Bold" w:cstheme="majorBidi"/>
      <w:b/>
      <w:i/>
      <w:sz w:val="24"/>
      <w:szCs w:val="24"/>
    </w:rPr>
  </w:style>
  <w:style w:type="character" w:styleId="FootnoteReference">
    <w:name w:val="footnote reference"/>
    <w:rsid w:val="001E653A"/>
    <w:rPr>
      <w:rFonts w:ascii="Times New Roman" w:hAnsi="Times New Roman" w:cs="Times New Roman"/>
      <w:sz w:val="24"/>
      <w:vertAlign w:val="superscript"/>
    </w:rPr>
  </w:style>
  <w:style w:type="paragraph" w:styleId="FootnoteText">
    <w:name w:val="footnote text"/>
    <w:basedOn w:val="Normal"/>
    <w:link w:val="FootnoteTextChar"/>
    <w:rsid w:val="001E653A"/>
    <w:pPr>
      <w:spacing w:after="240"/>
      <w:jc w:val="left"/>
    </w:pPr>
    <w:rPr>
      <w:rFonts w:eastAsia="Times New Roman" w:cs="Latha"/>
      <w:szCs w:val="20"/>
      <w:lang w:val="en-US"/>
    </w:rPr>
  </w:style>
  <w:style w:type="character" w:customStyle="1" w:styleId="FootnoteTextChar">
    <w:name w:val="Footnote Text Char"/>
    <w:basedOn w:val="DefaultParagraphFont"/>
    <w:link w:val="FootnoteText"/>
    <w:rsid w:val="001E653A"/>
    <w:rPr>
      <w:rFonts w:ascii="Times New Roman" w:eastAsia="Times New Roman" w:hAnsi="Times New Roman" w:cs="Latha"/>
      <w:sz w:val="24"/>
      <w:szCs w:val="20"/>
      <w:lang w:val="en-US"/>
    </w:rPr>
  </w:style>
  <w:style w:type="paragraph" w:customStyle="1" w:styleId="ListLevel1">
    <w:name w:val="List Level 1"/>
    <w:rsid w:val="0039045E"/>
    <w:pPr>
      <w:spacing w:after="0" w:line="240" w:lineRule="auto"/>
      <w:ind w:left="714" w:hanging="357"/>
    </w:pPr>
    <w:rPr>
      <w:rFonts w:ascii="Times New Roman" w:eastAsia="Times New Roman" w:hAnsi="Times New Roman" w:cs="Latha"/>
      <w:noProof/>
      <w:sz w:val="24"/>
      <w:szCs w:val="24"/>
      <w:lang w:val="en-US"/>
    </w:rPr>
  </w:style>
  <w:style w:type="paragraph" w:customStyle="1" w:styleId="FigureCaption">
    <w:name w:val="FigureCaption"/>
    <w:rsid w:val="0039045E"/>
    <w:pPr>
      <w:spacing w:after="0" w:line="240" w:lineRule="auto"/>
      <w:jc w:val="center"/>
    </w:pPr>
    <w:rPr>
      <w:rFonts w:ascii="Times New Roman" w:eastAsia="Times New Roman" w:hAnsi="Times New Roman" w:cs="Latha"/>
      <w:b/>
      <w:sz w:val="24"/>
      <w:szCs w:val="20"/>
      <w:lang w:val="en-US"/>
    </w:rPr>
  </w:style>
  <w:style w:type="paragraph" w:customStyle="1" w:styleId="TableTitle">
    <w:name w:val="TableTitle"/>
    <w:basedOn w:val="Normal"/>
    <w:rsid w:val="003F4193"/>
    <w:pPr>
      <w:spacing w:before="240"/>
      <w:jc w:val="center"/>
    </w:pPr>
    <w:rPr>
      <w:rFonts w:eastAsia="SimSun" w:cs="Latha"/>
      <w:b/>
      <w:bCs/>
      <w:szCs w:val="18"/>
      <w:lang w:val="en-GB" w:bidi="ta-IN"/>
    </w:rPr>
  </w:style>
  <w:style w:type="table" w:styleId="TableGrid">
    <w:name w:val="Table Grid"/>
    <w:basedOn w:val="TableNormal"/>
    <w:rsid w:val="001E653A"/>
    <w:pPr>
      <w:spacing w:after="0" w:line="240" w:lineRule="auto"/>
      <w:jc w:val="left"/>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otnote">
    <w:name w:val="TableFootnote"/>
    <w:rsid w:val="003F4193"/>
    <w:pPr>
      <w:spacing w:after="0" w:line="240" w:lineRule="auto"/>
      <w:jc w:val="left"/>
    </w:pPr>
    <w:rPr>
      <w:rFonts w:ascii="Times New Roman" w:eastAsia="Times New Roman" w:hAnsi="Times New Roman" w:cs="Latha"/>
      <w:szCs w:val="24"/>
      <w:lang w:val="en-US"/>
    </w:rPr>
  </w:style>
  <w:style w:type="paragraph" w:customStyle="1" w:styleId="Equations">
    <w:name w:val="Equations"/>
    <w:rsid w:val="00AC5C75"/>
    <w:pPr>
      <w:tabs>
        <w:tab w:val="center" w:pos="4507"/>
        <w:tab w:val="right" w:pos="9000"/>
      </w:tabs>
      <w:spacing w:before="240" w:after="240" w:line="240" w:lineRule="auto"/>
      <w:jc w:val="center"/>
    </w:pPr>
    <w:rPr>
      <w:rFonts w:ascii="Times New Roman" w:eastAsia="Times New Roman" w:hAnsi="Times New Roman" w:cs="Latha"/>
      <w:sz w:val="24"/>
      <w:lang w:val="en-US"/>
    </w:rPr>
  </w:style>
  <w:style w:type="paragraph" w:customStyle="1" w:styleId="Extract">
    <w:name w:val="Extract"/>
    <w:rsid w:val="003F4193"/>
    <w:pPr>
      <w:spacing w:after="0" w:line="240" w:lineRule="auto"/>
      <w:ind w:left="240" w:right="240"/>
    </w:pPr>
    <w:rPr>
      <w:rFonts w:ascii="Times New Roman" w:eastAsia="Times New Roman" w:hAnsi="Times New Roman" w:cs="Latha"/>
      <w:sz w:val="24"/>
      <w:szCs w:val="24"/>
      <w:lang w:val="en-US"/>
    </w:rPr>
  </w:style>
  <w:style w:type="character" w:customStyle="1" w:styleId="articleTitle">
    <w:name w:val="articleTitle"/>
    <w:rsid w:val="00F400D9"/>
    <w:rPr>
      <w:rFonts w:ascii="Times New Roman" w:hAnsi="Times New Roman"/>
      <w:color w:val="auto"/>
      <w:sz w:val="24"/>
      <w:bdr w:val="none" w:sz="0" w:space="0" w:color="auto"/>
    </w:rPr>
  </w:style>
  <w:style w:type="character" w:customStyle="1" w:styleId="jrTitle">
    <w:name w:val="jrTitle"/>
    <w:rsid w:val="00AB4906"/>
    <w:rPr>
      <w:rFonts w:ascii="Times New Roman" w:hAnsi="Times New Roman"/>
      <w:i/>
      <w:sz w:val="24"/>
      <w:bdr w:val="none" w:sz="0" w:space="0" w:color="auto"/>
    </w:rPr>
  </w:style>
  <w:style w:type="character" w:customStyle="1" w:styleId="volume">
    <w:name w:val="volume"/>
    <w:rsid w:val="00AD05ED"/>
    <w:rPr>
      <w:rFonts w:ascii="Times New Roman" w:hAnsi="Times New Roman"/>
      <w:sz w:val="24"/>
      <w:bdr w:val="none" w:sz="0" w:space="0" w:color="auto"/>
    </w:rPr>
  </w:style>
  <w:style w:type="character" w:customStyle="1" w:styleId="year">
    <w:name w:val="year"/>
    <w:rsid w:val="00AD05ED"/>
    <w:rPr>
      <w:rFonts w:ascii="Times New Roman" w:hAnsi="Times New Roman"/>
      <w:sz w:val="24"/>
      <w:bdr w:val="none" w:sz="0" w:space="0" w:color="auto"/>
    </w:rPr>
  </w:style>
  <w:style w:type="paragraph" w:customStyle="1" w:styleId="RefJournal">
    <w:name w:val="RefJournal"/>
    <w:rsid w:val="00AC5C75"/>
    <w:pPr>
      <w:keepLines/>
      <w:spacing w:after="0" w:line="240" w:lineRule="auto"/>
      <w:ind w:left="240" w:hanging="240"/>
      <w:jc w:val="left"/>
    </w:pPr>
    <w:rPr>
      <w:rFonts w:ascii="Times New Roman" w:eastAsia="Times New Roman" w:hAnsi="Times New Roman" w:cs="Latha"/>
      <w:sz w:val="24"/>
      <w:szCs w:val="24"/>
      <w:lang w:val="en-US"/>
    </w:rPr>
  </w:style>
  <w:style w:type="character" w:customStyle="1" w:styleId="issue">
    <w:name w:val="issue"/>
    <w:rsid w:val="00AB4906"/>
    <w:rPr>
      <w:rFonts w:ascii="Times New Roman" w:hAnsi="Times New Roman" w:cs="Times New Roman"/>
      <w:sz w:val="24"/>
      <w:bdr w:val="none" w:sz="0" w:space="0" w:color="auto"/>
    </w:rPr>
  </w:style>
  <w:style w:type="character" w:customStyle="1" w:styleId="fPage">
    <w:name w:val="fPage"/>
    <w:rsid w:val="00AB4906"/>
    <w:rPr>
      <w:rFonts w:cs="Times New Roman"/>
      <w:bdr w:val="none" w:sz="0" w:space="0" w:color="auto"/>
    </w:rPr>
  </w:style>
  <w:style w:type="character" w:customStyle="1" w:styleId="lPage">
    <w:name w:val="lPage"/>
    <w:rsid w:val="00AD05ED"/>
    <w:rPr>
      <w:rFonts w:ascii="Times New Roman" w:hAnsi="Times New Roman" w:cs="Times New Roman"/>
      <w:sz w:val="24"/>
      <w:bdr w:val="none" w:sz="0" w:space="0" w:color="auto"/>
    </w:rPr>
  </w:style>
  <w:style w:type="character" w:customStyle="1" w:styleId="publisherName">
    <w:name w:val="publisherName"/>
    <w:rsid w:val="00AD05ED"/>
    <w:rPr>
      <w:rFonts w:ascii="Times New Roman" w:hAnsi="Times New Roman" w:cs="Times New Roman"/>
      <w:sz w:val="24"/>
      <w:bdr w:val="none" w:sz="0" w:space="0" w:color="auto"/>
    </w:rPr>
  </w:style>
  <w:style w:type="paragraph" w:customStyle="1" w:styleId="RefBook">
    <w:name w:val="RefBook"/>
    <w:rsid w:val="00AC5C75"/>
    <w:pPr>
      <w:spacing w:after="0" w:line="240" w:lineRule="auto"/>
      <w:ind w:left="240" w:hanging="240"/>
      <w:jc w:val="left"/>
    </w:pPr>
    <w:rPr>
      <w:rFonts w:ascii="Times New Roman" w:eastAsia="Times New Roman" w:hAnsi="Times New Roman" w:cs="Latha"/>
      <w:sz w:val="24"/>
      <w:szCs w:val="24"/>
      <w:lang w:val="en-US"/>
    </w:rPr>
  </w:style>
  <w:style w:type="character" w:customStyle="1" w:styleId="bkTitle">
    <w:name w:val="bkTitle"/>
    <w:uiPriority w:val="1"/>
    <w:qFormat/>
    <w:rsid w:val="00AD05ED"/>
    <w:rPr>
      <w:rFonts w:ascii="Times New Roman" w:hAnsi="Times New Roman"/>
      <w:i/>
      <w:sz w:val="24"/>
      <w:bdr w:val="none" w:sz="0" w:space="0" w:color="auto"/>
    </w:rPr>
  </w:style>
  <w:style w:type="paragraph" w:customStyle="1" w:styleId="RefConference">
    <w:name w:val="RefConference"/>
    <w:basedOn w:val="RefJournal"/>
    <w:rsid w:val="00AC5C75"/>
  </w:style>
  <w:style w:type="character" w:customStyle="1" w:styleId="confName">
    <w:name w:val="confName"/>
    <w:rsid w:val="000239FC"/>
    <w:rPr>
      <w:rFonts w:ascii="Times New Roman" w:hAnsi="Times New Roman" w:cs="Times New Roman"/>
      <w:i/>
      <w:sz w:val="24"/>
      <w:bdr w:val="none" w:sz="0" w:space="0" w:color="auto"/>
    </w:rPr>
  </w:style>
  <w:style w:type="paragraph" w:customStyle="1" w:styleId="RefReport">
    <w:name w:val="RefReport"/>
    <w:basedOn w:val="RefJournal"/>
    <w:rsid w:val="00AC5C75"/>
  </w:style>
  <w:style w:type="paragraph" w:customStyle="1" w:styleId="RefThesis">
    <w:name w:val="RefThesis"/>
    <w:basedOn w:val="RefJournal"/>
    <w:rsid w:val="00AC5C75"/>
  </w:style>
  <w:style w:type="paragraph" w:customStyle="1" w:styleId="RefWeb">
    <w:name w:val="RefWeb"/>
    <w:basedOn w:val="RefJournal"/>
    <w:rsid w:val="00AC5C75"/>
  </w:style>
  <w:style w:type="character" w:customStyle="1" w:styleId="collab">
    <w:name w:val="collab"/>
    <w:rsid w:val="00F400D9"/>
    <w:rPr>
      <w:rFonts w:ascii="Times New Roman" w:hAnsi="Times New Roman" w:cs="Times New Roman"/>
      <w:color w:val="auto"/>
      <w:sz w:val="24"/>
      <w:bdr w:val="none" w:sz="0" w:space="0" w:color="auto"/>
    </w:rPr>
  </w:style>
  <w:style w:type="character" w:customStyle="1" w:styleId="website">
    <w:name w:val="website"/>
    <w:rsid w:val="00AD05ED"/>
    <w:rPr>
      <w:rFonts w:ascii="Times New Roman" w:hAnsi="Times New Roman"/>
      <w:sz w:val="24"/>
      <w:bdr w:val="none" w:sz="0" w:space="0" w:color="auto"/>
    </w:rPr>
  </w:style>
  <w:style w:type="character" w:styleId="CommentReference">
    <w:name w:val="annotation reference"/>
    <w:basedOn w:val="DefaultParagraphFont"/>
    <w:semiHidden/>
    <w:unhideWhenUsed/>
    <w:rsid w:val="0044623E"/>
    <w:rPr>
      <w:rFonts w:ascii="Times New Roman" w:hAnsi="Times New Roman"/>
      <w:sz w:val="24"/>
      <w:szCs w:val="16"/>
    </w:rPr>
  </w:style>
  <w:style w:type="paragraph" w:styleId="Revision">
    <w:name w:val="Revision"/>
    <w:hidden/>
    <w:uiPriority w:val="99"/>
    <w:semiHidden/>
    <w:rsid w:val="0044623E"/>
    <w:pPr>
      <w:spacing w:after="0" w:line="240" w:lineRule="auto"/>
      <w:jc w:val="left"/>
    </w:pPr>
    <w:rPr>
      <w:rFonts w:ascii="Times New Roman" w:hAnsi="Times New Roman"/>
      <w:sz w:val="24"/>
    </w:rPr>
  </w:style>
  <w:style w:type="paragraph" w:styleId="BalloonText">
    <w:name w:val="Balloon Text"/>
    <w:basedOn w:val="Normal"/>
    <w:link w:val="BalloonTextChar"/>
    <w:uiPriority w:val="99"/>
    <w:semiHidden/>
    <w:unhideWhenUsed/>
    <w:rsid w:val="004462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623E"/>
    <w:rPr>
      <w:rFonts w:ascii="Segoe UI" w:hAnsi="Segoe UI" w:cs="Segoe UI"/>
      <w:sz w:val="18"/>
      <w:szCs w:val="18"/>
    </w:rPr>
  </w:style>
  <w:style w:type="character" w:customStyle="1" w:styleId="std">
    <w:name w:val="std"/>
    <w:rsid w:val="00AD05ED"/>
    <w:rPr>
      <w:rFonts w:ascii="Times New Roman" w:hAnsi="Times New Roman"/>
      <w:sz w:val="24"/>
      <w:bdr w:val="none" w:sz="0" w:space="0" w:color="auto"/>
    </w:rPr>
  </w:style>
  <w:style w:type="character" w:customStyle="1" w:styleId="publisherLoc">
    <w:name w:val="publisherLoc"/>
    <w:rsid w:val="00AD05ED"/>
    <w:rPr>
      <w:rFonts w:ascii="Times New Roman" w:hAnsi="Times New Roman" w:cs="Times New Roman"/>
      <w:sz w:val="24"/>
      <w:bdr w:val="none" w:sz="0" w:space="0" w:color="auto"/>
    </w:rPr>
  </w:style>
  <w:style w:type="character" w:customStyle="1" w:styleId="pubIdOther">
    <w:name w:val="pubIdOther"/>
    <w:rsid w:val="00AD05ED"/>
    <w:rPr>
      <w:rFonts w:ascii="Times New Roman" w:hAnsi="Times New Roman"/>
      <w:sz w:val="24"/>
      <w:bdr w:val="none" w:sz="0" w:space="0" w:color="auto"/>
    </w:rPr>
  </w:style>
  <w:style w:type="character" w:customStyle="1" w:styleId="figCite">
    <w:name w:val="figCite"/>
    <w:uiPriority w:val="1"/>
    <w:qFormat/>
    <w:rsid w:val="00AD05ED"/>
    <w:rPr>
      <w:rFonts w:ascii="Times New Roman" w:hAnsi="Times New Roman"/>
      <w:noProof/>
      <w:color w:val="auto"/>
      <w:sz w:val="24"/>
    </w:rPr>
  </w:style>
  <w:style w:type="character" w:customStyle="1" w:styleId="tabCite">
    <w:name w:val="tabCite"/>
    <w:uiPriority w:val="1"/>
    <w:qFormat/>
    <w:rsid w:val="00AD05ED"/>
    <w:rPr>
      <w:rFonts w:ascii="Times New Roman" w:hAnsi="Times New Roman"/>
      <w:noProof/>
      <w:color w:val="auto"/>
      <w:sz w:val="24"/>
    </w:rPr>
  </w:style>
  <w:style w:type="character" w:customStyle="1" w:styleId="tableFnCite">
    <w:name w:val="tableFnCite"/>
    <w:rsid w:val="00AD05ED"/>
    <w:rPr>
      <w:rFonts w:ascii="Times New Roman" w:hAnsi="Times New Roman"/>
      <w:sz w:val="24"/>
      <w:szCs w:val="22"/>
      <w:bdr w:val="none" w:sz="0" w:space="0" w:color="auto"/>
      <w:vertAlign w:val="baseline"/>
    </w:rPr>
  </w:style>
  <w:style w:type="character" w:customStyle="1" w:styleId="Heading4Char">
    <w:name w:val="Heading 4 Char"/>
    <w:basedOn w:val="DefaultParagraphFont"/>
    <w:link w:val="Heading4"/>
    <w:uiPriority w:val="9"/>
    <w:semiHidden/>
    <w:rsid w:val="00BE439C"/>
    <w:rPr>
      <w:rFonts w:asciiTheme="majorHAnsi" w:eastAsiaTheme="majorEastAsia" w:hAnsiTheme="majorHAnsi" w:cstheme="majorBidi"/>
      <w:i/>
      <w:iCs/>
      <w:sz w:val="24"/>
    </w:rPr>
  </w:style>
  <w:style w:type="character" w:styleId="BookTitle">
    <w:name w:val="Book Title"/>
    <w:basedOn w:val="DefaultParagraphFont"/>
    <w:uiPriority w:val="33"/>
    <w:qFormat/>
    <w:rsid w:val="00AD05ED"/>
    <w:rPr>
      <w:b w:val="0"/>
      <w:bCs/>
      <w:i/>
      <w:iCs/>
      <w:spacing w:val="5"/>
    </w:rPr>
  </w:style>
  <w:style w:type="paragraph" w:styleId="BodyText">
    <w:name w:val="Body Text"/>
    <w:basedOn w:val="Normal"/>
    <w:link w:val="BodyTextChar"/>
    <w:uiPriority w:val="99"/>
    <w:unhideWhenUsed/>
    <w:rsid w:val="0037468D"/>
    <w:pPr>
      <w:ind w:left="0" w:firstLine="357"/>
    </w:pPr>
  </w:style>
  <w:style w:type="character" w:customStyle="1" w:styleId="BodyTextChar">
    <w:name w:val="Body Text Char"/>
    <w:basedOn w:val="DefaultParagraphFont"/>
    <w:link w:val="BodyText"/>
    <w:uiPriority w:val="99"/>
    <w:rsid w:val="0037468D"/>
    <w:rPr>
      <w:rFonts w:ascii="Times New Roman" w:hAnsi="Times New Roman"/>
      <w:sz w:val="24"/>
    </w:rPr>
  </w:style>
  <w:style w:type="paragraph" w:customStyle="1" w:styleId="Acknowledgement">
    <w:name w:val="Acknowledgement"/>
    <w:rsid w:val="00741705"/>
    <w:pPr>
      <w:spacing w:after="200" w:line="240" w:lineRule="auto"/>
      <w:jc w:val="left"/>
    </w:pPr>
    <w:rPr>
      <w:rFonts w:ascii="Times New Roman" w:eastAsia="Times New Roman" w:hAnsi="Times New Roman" w:cs="Latha"/>
      <w:sz w:val="24"/>
      <w:lang w:val="en-US"/>
    </w:rPr>
  </w:style>
  <w:style w:type="character" w:styleId="Hyperlink">
    <w:name w:val="Hyperlink"/>
    <w:basedOn w:val="DefaultParagraphFont"/>
    <w:uiPriority w:val="99"/>
    <w:unhideWhenUsed/>
    <w:rsid w:val="002A4D2D"/>
    <w:rPr>
      <w:color w:val="0563C1" w:themeColor="hyperlink"/>
      <w:u w:val="single"/>
    </w:rPr>
  </w:style>
  <w:style w:type="character" w:styleId="UnresolvedMention">
    <w:name w:val="Unresolved Mention"/>
    <w:basedOn w:val="DefaultParagraphFont"/>
    <w:uiPriority w:val="99"/>
    <w:semiHidden/>
    <w:unhideWhenUsed/>
    <w:rsid w:val="002A4D2D"/>
    <w:rPr>
      <w:color w:val="605E5C"/>
      <w:shd w:val="clear" w:color="auto" w:fill="E1DFDD"/>
    </w:rPr>
  </w:style>
  <w:style w:type="paragraph" w:customStyle="1" w:styleId="Figure">
    <w:name w:val="Figure"/>
    <w:basedOn w:val="FigureCaption"/>
    <w:qFormat/>
    <w:rsid w:val="00E82223"/>
    <w:pPr>
      <w:spacing w:before="240" w:after="240"/>
    </w:pPr>
    <w:rPr>
      <w:rFonts w:cs="Times New Roman"/>
      <w:szCs w:val="24"/>
    </w:rPr>
  </w:style>
  <w:style w:type="paragraph" w:customStyle="1" w:styleId="bodytext0">
    <w:name w:val="bodytext"/>
    <w:basedOn w:val="Normal"/>
    <w:qFormat/>
    <w:rsid w:val="005B376D"/>
    <w:pPr>
      <w:ind w:left="0" w:firstLine="360"/>
    </w:pPr>
    <w:rPr>
      <w:rFonts w:cs="Times New Roman"/>
      <w:szCs w:val="24"/>
    </w:rPr>
  </w:style>
  <w:style w:type="paragraph" w:customStyle="1" w:styleId="AcknowledgementTitle">
    <w:name w:val="AcknowledgementTitle"/>
    <w:rsid w:val="009348F9"/>
    <w:pPr>
      <w:spacing w:after="200" w:line="276" w:lineRule="auto"/>
      <w:jc w:val="left"/>
    </w:pPr>
    <w:rPr>
      <w:rFonts w:ascii="Times New Roman" w:eastAsia="Times New Roman" w:hAnsi="Times New Roman" w:cs="Latha"/>
      <w:b/>
      <w:sz w:val="24"/>
      <w:szCs w:val="24"/>
      <w:lang w:val="en-US"/>
    </w:rPr>
  </w:style>
  <w:style w:type="paragraph" w:customStyle="1" w:styleId="RefOther">
    <w:name w:val="RefOther"/>
    <w:basedOn w:val="RefJournal"/>
    <w:rsid w:val="00DF0488"/>
    <w:pPr>
      <w:spacing w:after="240" w:line="480" w:lineRule="auto"/>
      <w:ind w:left="0" w:firstLine="0"/>
    </w:pPr>
  </w:style>
  <w:style w:type="character" w:customStyle="1" w:styleId="confLoc">
    <w:name w:val="confLoc"/>
    <w:rsid w:val="00DF0488"/>
    <w:rPr>
      <w:rFonts w:ascii="Times New Roman" w:hAnsi="Times New Roman" w:cs="Times New Roman"/>
      <w:sz w:val="24"/>
      <w:bdr w:val="none" w:sz="0" w:space="0" w:color="auto"/>
    </w:rPr>
  </w:style>
  <w:style w:type="character" w:customStyle="1" w:styleId="etal">
    <w:name w:val="etal"/>
    <w:rsid w:val="00DF0488"/>
    <w:rPr>
      <w:rFonts w:ascii="Times New Roman" w:hAnsi="Times New Roman"/>
      <w:sz w:val="24"/>
      <w:bdr w:val="none" w:sz="0" w:space="0" w:color="auto"/>
      <w:shd w:val="clear" w:color="auto" w:fill="auto"/>
    </w:rPr>
  </w:style>
  <w:style w:type="character" w:customStyle="1" w:styleId="chapterTitle">
    <w:name w:val="chapterTitle"/>
    <w:rsid w:val="00DF0488"/>
    <w:rPr>
      <w:rFonts w:ascii="Times New Roman" w:hAnsi="Times New Roman"/>
      <w:sz w:val="24"/>
      <w:bdr w:val="none" w:sz="0" w:space="0" w:color="auto"/>
      <w:shd w:val="clear" w:color="auto" w:fill="auto"/>
    </w:rPr>
  </w:style>
  <w:style w:type="character" w:customStyle="1" w:styleId="eSurname">
    <w:name w:val="eSurname"/>
    <w:rsid w:val="00DF0488"/>
    <w:rPr>
      <w:rFonts w:ascii="Times New Roman" w:hAnsi="Times New Roman"/>
      <w:sz w:val="24"/>
      <w:bdr w:val="none" w:sz="0" w:space="0" w:color="auto"/>
    </w:rPr>
  </w:style>
  <w:style w:type="character" w:customStyle="1" w:styleId="eGivenName">
    <w:name w:val="eGivenName"/>
    <w:rsid w:val="00DF0488"/>
    <w:rPr>
      <w:rFonts w:ascii="Times New Roman" w:hAnsi="Times New Roman"/>
      <w:sz w:val="24"/>
      <w:bdr w:val="none" w:sz="0" w:space="0" w:color="auto"/>
    </w:rPr>
  </w:style>
  <w:style w:type="character" w:customStyle="1" w:styleId="orcid">
    <w:name w:val="orcid"/>
    <w:uiPriority w:val="1"/>
    <w:qFormat/>
    <w:rsid w:val="004A4C1D"/>
  </w:style>
  <w:style w:type="paragraph" w:styleId="Header">
    <w:name w:val="header"/>
    <w:basedOn w:val="Normal"/>
    <w:link w:val="HeaderChar"/>
    <w:unhideWhenUsed/>
    <w:rsid w:val="0094304A"/>
    <w:pPr>
      <w:tabs>
        <w:tab w:val="center" w:pos="4680"/>
        <w:tab w:val="right" w:pos="9360"/>
      </w:tabs>
    </w:pPr>
  </w:style>
  <w:style w:type="character" w:customStyle="1" w:styleId="HeaderChar">
    <w:name w:val="Header Char"/>
    <w:basedOn w:val="DefaultParagraphFont"/>
    <w:link w:val="Header"/>
    <w:uiPriority w:val="99"/>
    <w:rsid w:val="0094304A"/>
    <w:rPr>
      <w:rFonts w:ascii="Times New Roman" w:hAnsi="Times New Roman"/>
      <w:sz w:val="24"/>
    </w:rPr>
  </w:style>
  <w:style w:type="paragraph" w:styleId="Footer">
    <w:name w:val="footer"/>
    <w:basedOn w:val="Normal"/>
    <w:link w:val="FooterChar"/>
    <w:uiPriority w:val="99"/>
    <w:unhideWhenUsed/>
    <w:rsid w:val="0094304A"/>
    <w:pPr>
      <w:tabs>
        <w:tab w:val="center" w:pos="4680"/>
        <w:tab w:val="right" w:pos="9360"/>
      </w:tabs>
    </w:pPr>
  </w:style>
  <w:style w:type="character" w:customStyle="1" w:styleId="FooterChar">
    <w:name w:val="Footer Char"/>
    <w:basedOn w:val="DefaultParagraphFont"/>
    <w:link w:val="Footer"/>
    <w:uiPriority w:val="99"/>
    <w:rsid w:val="0094304A"/>
    <w:rPr>
      <w:rFonts w:ascii="Times New Roman" w:hAnsi="Times New Roman"/>
      <w:sz w:val="24"/>
    </w:rPr>
  </w:style>
  <w:style w:type="paragraph" w:styleId="ListParagraph">
    <w:name w:val="List Paragraph"/>
    <w:basedOn w:val="Normal"/>
    <w:uiPriority w:val="34"/>
    <w:qFormat/>
    <w:rsid w:val="002A3219"/>
    <w:pPr>
      <w:ind w:left="720" w:firstLine="0"/>
      <w:contextualSpacing/>
      <w:jc w:val="left"/>
    </w:pPr>
    <w:rPr>
      <w:rFonts w:eastAsia="Times New Roman" w:cs="Times New Roman"/>
      <w:szCs w:val="24"/>
      <w:lang w:eastAsia="en-GB"/>
    </w:rPr>
  </w:style>
  <w:style w:type="paragraph" w:customStyle="1" w:styleId="Figurecaption0">
    <w:name w:val="Figure caption"/>
    <w:basedOn w:val="Normal"/>
    <w:next w:val="Normal"/>
    <w:qFormat/>
    <w:rsid w:val="002A3219"/>
    <w:pPr>
      <w:spacing w:before="240" w:line="360" w:lineRule="auto"/>
      <w:ind w:left="0" w:firstLine="0"/>
      <w:jc w:val="left"/>
    </w:pPr>
    <w:rPr>
      <w:rFonts w:eastAsia="Times New Roman" w:cs="Times New Roman"/>
      <w:szCs w:val="24"/>
      <w:lang w:val="en-GB" w:eastAsia="en-GB"/>
    </w:rPr>
  </w:style>
  <w:style w:type="paragraph" w:styleId="ListBullet">
    <w:name w:val="List Bullet"/>
    <w:basedOn w:val="Normal"/>
    <w:uiPriority w:val="99"/>
    <w:unhideWhenUsed/>
    <w:rsid w:val="002A3219"/>
    <w:pPr>
      <w:numPr>
        <w:numId w:val="6"/>
      </w:numPr>
      <w:tabs>
        <w:tab w:val="clear" w:pos="360"/>
      </w:tabs>
      <w:ind w:left="0" w:firstLine="0"/>
      <w:contextualSpacing/>
      <w:jc w:val="left"/>
    </w:pPr>
    <w:rPr>
      <w:rFonts w:asciiTheme="minorHAnsi" w:eastAsiaTheme="minorEastAsia" w:hAnsiTheme="minorHAnsi"/>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wmf"/><Relationship Id="rId18" Type="http://schemas.openxmlformats.org/officeDocument/2006/relationships/oleObject" Target="embeddings/oleObject3.bin"/><Relationship Id="rId26" Type="http://schemas.openxmlformats.org/officeDocument/2006/relationships/oleObject" Target="embeddings/oleObject7.bin"/><Relationship Id="rId39"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5.wmf"/><Relationship Id="rId34" Type="http://schemas.openxmlformats.org/officeDocument/2006/relationships/image" Target="media/image12.wmf"/><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abc@abcmail.com" TargetMode="External"/><Relationship Id="rId17" Type="http://schemas.openxmlformats.org/officeDocument/2006/relationships/image" Target="media/image3.wmf"/><Relationship Id="rId25" Type="http://schemas.openxmlformats.org/officeDocument/2006/relationships/image" Target="media/image7.wmf"/><Relationship Id="rId33" Type="http://schemas.openxmlformats.org/officeDocument/2006/relationships/oleObject" Target="embeddings/oleObject10.bin"/><Relationship Id="rId38" Type="http://schemas.openxmlformats.org/officeDocument/2006/relationships/oleObject" Target="embeddings/oleObject12.bin"/><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29" Type="http://schemas.openxmlformats.org/officeDocument/2006/relationships/oleObject" Target="embeddings/oleObject8.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bc@abcmail.com" TargetMode="External"/><Relationship Id="rId24" Type="http://schemas.openxmlformats.org/officeDocument/2006/relationships/oleObject" Target="embeddings/oleObject6.bin"/><Relationship Id="rId32" Type="http://schemas.openxmlformats.org/officeDocument/2006/relationships/image" Target="media/image11.wmf"/><Relationship Id="rId37" Type="http://schemas.openxmlformats.org/officeDocument/2006/relationships/image" Target="media/image14.wmf"/><Relationship Id="rId40"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2.wmf"/><Relationship Id="rId23" Type="http://schemas.openxmlformats.org/officeDocument/2006/relationships/image" Target="media/image6.wmf"/><Relationship Id="rId28" Type="http://schemas.openxmlformats.org/officeDocument/2006/relationships/image" Target="media/image9.wmf"/><Relationship Id="rId36" Type="http://schemas.openxmlformats.org/officeDocument/2006/relationships/oleObject" Target="embeddings/oleObject11.bin"/><Relationship Id="rId10" Type="http://schemas.openxmlformats.org/officeDocument/2006/relationships/hyperlink" Target="mailto:abc@abcmail.com" TargetMode="External"/><Relationship Id="rId19" Type="http://schemas.openxmlformats.org/officeDocument/2006/relationships/image" Target="media/image4.wmf"/><Relationship Id="rId31" Type="http://schemas.openxmlformats.org/officeDocument/2006/relationships/oleObject" Target="embeddings/oleObject9.bin"/><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oleObject" Target="embeddings/oleObject1.bin"/><Relationship Id="rId22" Type="http://schemas.openxmlformats.org/officeDocument/2006/relationships/oleObject" Target="embeddings/oleObject5.bin"/><Relationship Id="rId27" Type="http://schemas.openxmlformats.org/officeDocument/2006/relationships/image" Target="media/image8.wmf"/><Relationship Id="rId30" Type="http://schemas.openxmlformats.org/officeDocument/2006/relationships/image" Target="media/image10.wmf"/><Relationship Id="rId35" Type="http://schemas.openxmlformats.org/officeDocument/2006/relationships/image" Target="media/image13.wm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CE-proceedings-author-paper-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4E64A054B1744D8A992320AAF1AC6C" ma:contentTypeVersion="17" ma:contentTypeDescription="Create a new document." ma:contentTypeScope="" ma:versionID="e0ad9740b422dbc3ae75e98e3d5efc47">
  <xsd:schema xmlns:xsd="http://www.w3.org/2001/XMLSchema" xmlns:xs="http://www.w3.org/2001/XMLSchema" xmlns:p="http://schemas.microsoft.com/office/2006/metadata/properties" xmlns:ns2="90e8eff6-5c42-4fdb-9e38-6ba6b6c9c894" xmlns:ns3="f45f91de-78d6-4b07-8401-3fa13f12fc30" targetNamespace="http://schemas.microsoft.com/office/2006/metadata/properties" ma:root="true" ma:fieldsID="9c71bb21aa9be2075527733bb75037e7" ns2:_="" ns3:_="">
    <xsd:import namespace="90e8eff6-5c42-4fdb-9e38-6ba6b6c9c894"/>
    <xsd:import namespace="f45f91de-78d6-4b07-8401-3fa13f12fc3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Date_x002f_Time" minOccurs="0"/>
                <xsd:element ref="ns2:MediaServiceObjectDetectorVersions" minOccurs="0"/>
                <xsd:element ref="ns2:MediaServiceSearchProperties" minOccurs="0"/>
                <xsd:element ref="ns2:ArchiverLinkFile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e8eff6-5c42-4fdb-9e38-6ba6b6c9c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cb2ac65-dcbb-42ad-8f83-b8cf86685a7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Date_x002f_Time" ma:index="21" nillable="true" ma:displayName="Date/Time" ma:format="DateTime" ma:internalName="Date_x002f_Time">
      <xsd:simpleType>
        <xsd:restriction base="dms:DateTim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ArchiverLinkFileType" ma:index="24" nillable="true" ma:displayName="ArchiverLinkFileType" ma:hidden="true" ma:internalName="ArchiverLinkFileTyp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5f91de-78d6-4b07-8401-3fa13f12fc3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9a21ede-a0eb-4b59-a055-2e3ad9b1bb2a}" ma:internalName="TaxCatchAll" ma:showField="CatchAllData" ma:web="f45f91de-78d6-4b07-8401-3fa13f12fc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18ED5F-6E8F-4C4D-B067-FD12AACB4FD6}">
  <ds:schemaRefs>
    <ds:schemaRef ds:uri="http://schemas.openxmlformats.org/officeDocument/2006/bibliography"/>
  </ds:schemaRefs>
</ds:datastoreItem>
</file>

<file path=customXml/itemProps2.xml><?xml version="1.0" encoding="utf-8"?>
<ds:datastoreItem xmlns:ds="http://schemas.openxmlformats.org/officeDocument/2006/customXml" ds:itemID="{642165F4-DDD0-454F-9E7F-45D3FBC9ACDF}">
  <ds:schemaRefs>
    <ds:schemaRef ds:uri="http://schemas.microsoft.com/sharepoint/v3/contenttype/forms"/>
  </ds:schemaRefs>
</ds:datastoreItem>
</file>

<file path=customXml/itemProps3.xml><?xml version="1.0" encoding="utf-8"?>
<ds:datastoreItem xmlns:ds="http://schemas.openxmlformats.org/officeDocument/2006/customXml" ds:itemID="{7236F920-63D9-45BA-91CC-400443B17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e8eff6-5c42-4fdb-9e38-6ba6b6c9c894"/>
    <ds:schemaRef ds:uri="f45f91de-78d6-4b07-8401-3fa13f12f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ASCE-proceedings-author-paper-template</Template>
  <TotalTime>70</TotalTime>
  <Pages>3</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Nikita Bhagat</cp:lastModifiedBy>
  <cp:revision>7</cp:revision>
  <cp:lastPrinted>2024-06-07T07:12:00Z</cp:lastPrinted>
  <dcterms:created xsi:type="dcterms:W3CDTF">2025-08-23T10:19:00Z</dcterms:created>
  <dcterms:modified xsi:type="dcterms:W3CDTF">2025-08-24T07:18:00Z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921c7432-eec9-3d05-bc35-ea36082e353f</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http://www.zotero.org/styles/elsevier-with-titles</vt:lpwstr>
  </property>
  <property fmtid="{D5CDD505-2E9C-101B-9397-08002B2CF9AE}" pid="18" name="Mendeley Recent Style Name 6_1">
    <vt:lpwstr>Elsevier (numeric, with titles)</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